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06DD31" w14:textId="77777777" w:rsidR="00BB0A03" w:rsidRPr="00B55EE6" w:rsidRDefault="00BB0A03" w:rsidP="00D161E5">
      <w:pPr>
        <w:spacing w:line="300" w:lineRule="auto"/>
      </w:pPr>
    </w:p>
    <w:p w14:paraId="74609337" w14:textId="77777777" w:rsidR="00BB0A03" w:rsidRPr="00B55EE6" w:rsidRDefault="00BB0A03" w:rsidP="00D161E5">
      <w:pPr>
        <w:spacing w:line="300" w:lineRule="auto"/>
      </w:pPr>
    </w:p>
    <w:p w14:paraId="37FC8CE8" w14:textId="77777777" w:rsidR="00BB0A03" w:rsidRPr="00B55EE6" w:rsidRDefault="00BB0A03" w:rsidP="00D161E5">
      <w:pPr>
        <w:spacing w:line="300" w:lineRule="auto"/>
      </w:pPr>
    </w:p>
    <w:p w14:paraId="6EB677B8" w14:textId="77777777" w:rsidR="00BB0A03" w:rsidRPr="00B55EE6" w:rsidRDefault="00BB0A03" w:rsidP="00D161E5">
      <w:pPr>
        <w:spacing w:line="300" w:lineRule="auto"/>
      </w:pPr>
    </w:p>
    <w:p w14:paraId="691BCD12" w14:textId="77777777" w:rsidR="00E6131C" w:rsidRPr="00B55EE6" w:rsidRDefault="00E6131C" w:rsidP="00D161E5">
      <w:pPr>
        <w:spacing w:line="300" w:lineRule="auto"/>
      </w:pPr>
    </w:p>
    <w:p w14:paraId="6A9715DC" w14:textId="77777777" w:rsidR="00EB2CBA" w:rsidRPr="00B55EE6" w:rsidRDefault="00EB2CBA" w:rsidP="00D161E5">
      <w:pPr>
        <w:spacing w:line="300" w:lineRule="auto"/>
      </w:pPr>
    </w:p>
    <w:p w14:paraId="412E8F75" w14:textId="77777777" w:rsidR="00E6131C" w:rsidRPr="00B55EE6" w:rsidRDefault="00E6131C" w:rsidP="00D161E5">
      <w:pPr>
        <w:spacing w:line="300" w:lineRule="auto"/>
      </w:pPr>
    </w:p>
    <w:p w14:paraId="324262FB" w14:textId="77777777" w:rsidR="00EB2CBA" w:rsidRPr="00B55EE6" w:rsidRDefault="00EB2CBA" w:rsidP="00D161E5">
      <w:pPr>
        <w:spacing w:line="300" w:lineRule="auto"/>
      </w:pPr>
    </w:p>
    <w:p w14:paraId="73EEAB38" w14:textId="7782E5D0" w:rsidR="00115C79" w:rsidRPr="00B55EE6" w:rsidRDefault="002D1359" w:rsidP="002D1359">
      <w:pPr>
        <w:spacing w:line="300" w:lineRule="auto"/>
        <w:jc w:val="center"/>
      </w:pPr>
      <w:r w:rsidRPr="002D1359">
        <w:rPr>
          <w:rFonts w:eastAsia="黑体" w:hint="eastAsia"/>
          <w:sz w:val="44"/>
          <w:szCs w:val="44"/>
        </w:rPr>
        <w:t>基于</w:t>
      </w:r>
      <w:r w:rsidRPr="002D1359">
        <w:rPr>
          <w:rFonts w:eastAsia="黑体" w:hint="eastAsia"/>
          <w:sz w:val="44"/>
          <w:szCs w:val="44"/>
        </w:rPr>
        <w:t>Syslab</w:t>
      </w:r>
      <w:r w:rsidRPr="002D1359">
        <w:rPr>
          <w:rFonts w:eastAsia="黑体" w:hint="eastAsia"/>
          <w:sz w:val="44"/>
          <w:szCs w:val="44"/>
        </w:rPr>
        <w:t>和</w:t>
      </w:r>
      <w:r w:rsidRPr="002D1359">
        <w:rPr>
          <w:rFonts w:eastAsia="黑体" w:hint="eastAsia"/>
          <w:sz w:val="44"/>
          <w:szCs w:val="44"/>
        </w:rPr>
        <w:t>Sysplorer</w:t>
      </w:r>
      <w:r w:rsidRPr="002D1359">
        <w:rPr>
          <w:rFonts w:eastAsia="黑体" w:hint="eastAsia"/>
          <w:sz w:val="44"/>
          <w:szCs w:val="44"/>
        </w:rPr>
        <w:t>的机理数据融合仿真建模</w:t>
      </w:r>
      <w:r w:rsidR="0042652B">
        <w:rPr>
          <w:rFonts w:eastAsia="黑体" w:hint="eastAsia"/>
          <w:sz w:val="44"/>
          <w:szCs w:val="44"/>
        </w:rPr>
        <w:t>操作手册</w:t>
      </w:r>
    </w:p>
    <w:p w14:paraId="262B80B3" w14:textId="77777777" w:rsidR="00115C79" w:rsidRPr="00B55EE6" w:rsidRDefault="00115C79" w:rsidP="00D161E5">
      <w:pPr>
        <w:spacing w:line="300" w:lineRule="auto"/>
      </w:pPr>
    </w:p>
    <w:p w14:paraId="6DF52885" w14:textId="77777777" w:rsidR="00115C79" w:rsidRPr="00B55EE6" w:rsidRDefault="00115C79" w:rsidP="00D161E5">
      <w:pPr>
        <w:spacing w:line="300" w:lineRule="auto"/>
      </w:pPr>
    </w:p>
    <w:p w14:paraId="712059D2" w14:textId="77777777" w:rsidR="00115C79" w:rsidRPr="00B55EE6" w:rsidRDefault="00115C79" w:rsidP="00D161E5">
      <w:pPr>
        <w:spacing w:line="300" w:lineRule="auto"/>
      </w:pPr>
    </w:p>
    <w:p w14:paraId="0122AF86" w14:textId="77777777" w:rsidR="00057DF6" w:rsidRPr="00B55EE6" w:rsidRDefault="00057DF6" w:rsidP="00D161E5">
      <w:pPr>
        <w:spacing w:line="300" w:lineRule="auto"/>
      </w:pPr>
    </w:p>
    <w:p w14:paraId="2AB46041" w14:textId="77777777" w:rsidR="00EB2CBA" w:rsidRPr="00B55EE6" w:rsidRDefault="00EB2CBA" w:rsidP="00D161E5">
      <w:pPr>
        <w:spacing w:line="300" w:lineRule="auto"/>
      </w:pPr>
    </w:p>
    <w:p w14:paraId="64DD5668" w14:textId="77777777" w:rsidR="00EB2CBA" w:rsidRPr="00B55EE6" w:rsidRDefault="00EB2CBA" w:rsidP="00D161E5">
      <w:pPr>
        <w:spacing w:line="300" w:lineRule="auto"/>
      </w:pPr>
    </w:p>
    <w:p w14:paraId="1A48D359" w14:textId="77777777" w:rsidR="00E6131C" w:rsidRPr="00B55EE6" w:rsidRDefault="00E6131C" w:rsidP="00D161E5">
      <w:pPr>
        <w:spacing w:line="300" w:lineRule="auto"/>
      </w:pPr>
    </w:p>
    <w:p w14:paraId="76E0CD5A" w14:textId="77777777" w:rsidR="001C5160" w:rsidRPr="00B55EE6" w:rsidRDefault="001C5160" w:rsidP="00D161E5">
      <w:pPr>
        <w:spacing w:line="300" w:lineRule="auto"/>
      </w:pPr>
    </w:p>
    <w:p w14:paraId="2932F59A" w14:textId="77777777" w:rsidR="00EB2CBA" w:rsidRPr="00B55EE6" w:rsidRDefault="00EB2CBA" w:rsidP="00D161E5">
      <w:pPr>
        <w:spacing w:line="300" w:lineRule="auto"/>
      </w:pPr>
    </w:p>
    <w:p w14:paraId="2304CAD2" w14:textId="77777777" w:rsidR="00115C79" w:rsidRPr="00B55EE6" w:rsidRDefault="00115C79" w:rsidP="00D161E5">
      <w:pPr>
        <w:spacing w:line="300" w:lineRule="auto"/>
      </w:pPr>
    </w:p>
    <w:p w14:paraId="09E5A4C5" w14:textId="1D5D9A50" w:rsidR="00115C79" w:rsidRPr="00B55EE6" w:rsidRDefault="00115C79" w:rsidP="00D161E5">
      <w:pPr>
        <w:spacing w:line="300" w:lineRule="auto"/>
      </w:pPr>
    </w:p>
    <w:p w14:paraId="2AF5A8AF" w14:textId="4F336A05" w:rsidR="0020243A" w:rsidRPr="00B55EE6" w:rsidRDefault="0020243A" w:rsidP="00D161E5">
      <w:pPr>
        <w:spacing w:line="300" w:lineRule="auto"/>
      </w:pPr>
    </w:p>
    <w:p w14:paraId="48042C4F" w14:textId="06DD362E" w:rsidR="0020243A" w:rsidRPr="00B55EE6" w:rsidRDefault="0020243A" w:rsidP="00D161E5">
      <w:pPr>
        <w:spacing w:line="300" w:lineRule="auto"/>
      </w:pPr>
    </w:p>
    <w:p w14:paraId="49EEE22C" w14:textId="199B4F2D" w:rsidR="00BB0A03" w:rsidRPr="00B55EE6" w:rsidRDefault="00BB0A03" w:rsidP="00D161E5">
      <w:pPr>
        <w:spacing w:line="300" w:lineRule="auto"/>
        <w:jc w:val="center"/>
      </w:pPr>
    </w:p>
    <w:p w14:paraId="5B7A4EAD" w14:textId="7EA762D6" w:rsidR="00EB2CBA" w:rsidRPr="00B55EE6" w:rsidRDefault="0020243A" w:rsidP="00D161E5">
      <w:pPr>
        <w:spacing w:line="300" w:lineRule="auto"/>
        <w:jc w:val="center"/>
      </w:pPr>
      <w:r w:rsidRPr="00B55EE6">
        <w:rPr>
          <w:noProof/>
        </w:rPr>
        <w:drawing>
          <wp:inline distT="0" distB="0" distL="0" distR="0" wp14:anchorId="7687B4A2" wp14:editId="4F29A5A9">
            <wp:extent cx="2470566" cy="414338"/>
            <wp:effectExtent l="0" t="0" r="635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3333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547" cy="43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2E11" w14:textId="77777777" w:rsidR="00115C79" w:rsidRPr="00B55EE6" w:rsidRDefault="00115C79" w:rsidP="00D161E5">
      <w:pPr>
        <w:spacing w:line="300" w:lineRule="auto"/>
      </w:pPr>
    </w:p>
    <w:tbl>
      <w:tblPr>
        <w:tblpPr w:leftFromText="180" w:rightFromText="180" w:vertAnchor="text" w:tblpXSpec="center" w:tblpY="1"/>
        <w:tblOverlap w:val="never"/>
        <w:tblW w:w="8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8"/>
        <w:gridCol w:w="3057"/>
        <w:gridCol w:w="1356"/>
        <w:gridCol w:w="2994"/>
      </w:tblGrid>
      <w:tr w:rsidR="00EE3878" w:rsidRPr="00B55EE6" w14:paraId="2D6206A5" w14:textId="77777777" w:rsidTr="0020243A">
        <w:trPr>
          <w:trHeight w:val="497"/>
        </w:trPr>
        <w:tc>
          <w:tcPr>
            <w:tcW w:w="948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0CD93F9C" w14:textId="77777777" w:rsidR="00057DF6" w:rsidRPr="00B55EE6" w:rsidRDefault="00057DF6" w:rsidP="00D161E5">
            <w:pPr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编制</w:t>
            </w:r>
          </w:p>
        </w:tc>
        <w:tc>
          <w:tcPr>
            <w:tcW w:w="30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569F9D9" w14:textId="2F771D25" w:rsidR="00057DF6" w:rsidRPr="00B55EE6" w:rsidRDefault="00AF2739" w:rsidP="00D161E5">
            <w:pPr>
              <w:spacing w:line="30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曹宇宇</w:t>
            </w:r>
          </w:p>
        </w:tc>
        <w:tc>
          <w:tcPr>
            <w:tcW w:w="1356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4DA2B9D2" w14:textId="77777777" w:rsidR="00057DF6" w:rsidRPr="00B55EE6" w:rsidRDefault="00057DF6" w:rsidP="00D161E5">
            <w:pPr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生效日期</w:t>
            </w:r>
          </w:p>
        </w:tc>
        <w:tc>
          <w:tcPr>
            <w:tcW w:w="299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BF8BC5" w14:textId="512D6005" w:rsidR="00057DF6" w:rsidRPr="00B55EE6" w:rsidRDefault="00057DF6" w:rsidP="00D161E5">
            <w:pPr>
              <w:spacing w:line="300" w:lineRule="auto"/>
              <w:jc w:val="center"/>
              <w:rPr>
                <w:b/>
              </w:rPr>
            </w:pPr>
          </w:p>
        </w:tc>
      </w:tr>
      <w:tr w:rsidR="00EE3878" w:rsidRPr="00B55EE6" w14:paraId="317DAB0C" w14:textId="77777777" w:rsidTr="0020243A">
        <w:trPr>
          <w:trHeight w:val="497"/>
        </w:trPr>
        <w:tc>
          <w:tcPr>
            <w:tcW w:w="948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24A5A802" w14:textId="77777777" w:rsidR="00057DF6" w:rsidRPr="00B55EE6" w:rsidRDefault="00057DF6" w:rsidP="00D161E5">
            <w:pPr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审</w:t>
            </w:r>
            <w:r w:rsidR="002B6F55" w:rsidRPr="00B55EE6">
              <w:rPr>
                <w:b/>
              </w:rPr>
              <w:t>核</w:t>
            </w:r>
          </w:p>
        </w:tc>
        <w:tc>
          <w:tcPr>
            <w:tcW w:w="30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22B13D2" w14:textId="77777777" w:rsidR="00057DF6" w:rsidRPr="00B55EE6" w:rsidRDefault="00057DF6" w:rsidP="00D161E5">
            <w:pPr>
              <w:spacing w:line="300" w:lineRule="auto"/>
              <w:jc w:val="center"/>
              <w:rPr>
                <w:b/>
              </w:rPr>
            </w:pPr>
          </w:p>
        </w:tc>
        <w:tc>
          <w:tcPr>
            <w:tcW w:w="1356" w:type="dxa"/>
            <w:tcBorders>
              <w:right w:val="single" w:sz="4" w:space="0" w:color="auto"/>
            </w:tcBorders>
            <w:shd w:val="clear" w:color="auto" w:fill="DBE5F1"/>
            <w:vAlign w:val="center"/>
          </w:tcPr>
          <w:p w14:paraId="49A41084" w14:textId="77777777" w:rsidR="00057DF6" w:rsidRPr="00B55EE6" w:rsidRDefault="00057DF6" w:rsidP="00D161E5">
            <w:pPr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批准</w:t>
            </w:r>
          </w:p>
        </w:tc>
        <w:tc>
          <w:tcPr>
            <w:tcW w:w="299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61A7EC2" w14:textId="77777777" w:rsidR="00057DF6" w:rsidRPr="00B55EE6" w:rsidRDefault="00057DF6" w:rsidP="00D161E5">
            <w:pPr>
              <w:spacing w:line="300" w:lineRule="auto"/>
              <w:jc w:val="center"/>
              <w:rPr>
                <w:b/>
              </w:rPr>
            </w:pPr>
          </w:p>
        </w:tc>
      </w:tr>
    </w:tbl>
    <w:p w14:paraId="05C99B85" w14:textId="77777777" w:rsidR="001811AE" w:rsidRPr="00B55EE6" w:rsidRDefault="001811AE" w:rsidP="00D161E5">
      <w:pPr>
        <w:spacing w:line="300" w:lineRule="auto"/>
        <w:sectPr w:rsidR="001811AE" w:rsidRPr="00B55EE6" w:rsidSect="00E6131C">
          <w:pgSz w:w="11907" w:h="16839" w:code="9"/>
          <w:pgMar w:top="1440" w:right="1800" w:bottom="1440" w:left="1800" w:header="720" w:footer="720" w:gutter="0"/>
          <w:cols w:space="720"/>
          <w:docGrid w:linePitch="326"/>
        </w:sectPr>
      </w:pPr>
    </w:p>
    <w:p w14:paraId="7E384BCE" w14:textId="77777777" w:rsidR="00A83801" w:rsidRPr="00B55EE6" w:rsidRDefault="00A83801" w:rsidP="00D161E5">
      <w:pPr>
        <w:spacing w:line="300" w:lineRule="auto"/>
        <w:rPr>
          <w:b/>
        </w:rPr>
      </w:pPr>
      <w:r w:rsidRPr="00B55EE6">
        <w:rPr>
          <w:b/>
        </w:rPr>
        <w:lastRenderedPageBreak/>
        <w:t>文件变更摘要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9"/>
        <w:gridCol w:w="796"/>
        <w:gridCol w:w="3336"/>
        <w:gridCol w:w="992"/>
        <w:gridCol w:w="992"/>
        <w:gridCol w:w="992"/>
      </w:tblGrid>
      <w:tr w:rsidR="00A83801" w:rsidRPr="00B55EE6" w14:paraId="20A5F4FB" w14:textId="77777777" w:rsidTr="005D417E">
        <w:trPr>
          <w:cantSplit/>
          <w:jc w:val="center"/>
        </w:trPr>
        <w:tc>
          <w:tcPr>
            <w:tcW w:w="1236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50C129A7" w14:textId="77777777" w:rsidR="00A83801" w:rsidRPr="00B55EE6" w:rsidRDefault="00A83801" w:rsidP="00D161E5">
            <w:pPr>
              <w:pStyle w:val="aff2"/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日期</w:t>
            </w:r>
          </w:p>
        </w:tc>
        <w:tc>
          <w:tcPr>
            <w:tcW w:w="818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1D67C369" w14:textId="77777777" w:rsidR="00A83801" w:rsidRPr="00B55EE6" w:rsidRDefault="00A83801" w:rsidP="00D161E5">
            <w:pPr>
              <w:pStyle w:val="aff2"/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版本</w:t>
            </w:r>
          </w:p>
        </w:tc>
        <w:tc>
          <w:tcPr>
            <w:tcW w:w="3513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30C06185" w14:textId="77777777" w:rsidR="00A83801" w:rsidRPr="00B55EE6" w:rsidRDefault="00A83801" w:rsidP="00D161E5">
            <w:pPr>
              <w:pStyle w:val="aff2"/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变更说明</w:t>
            </w:r>
          </w:p>
        </w:tc>
        <w:tc>
          <w:tcPr>
            <w:tcW w:w="1026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5F6A0501" w14:textId="77777777" w:rsidR="00A83801" w:rsidRPr="00B55EE6" w:rsidRDefault="00A83801" w:rsidP="00D161E5">
            <w:pPr>
              <w:pStyle w:val="aff2"/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修订</w:t>
            </w:r>
          </w:p>
        </w:tc>
        <w:tc>
          <w:tcPr>
            <w:tcW w:w="1026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014EE177" w14:textId="77777777" w:rsidR="00A83801" w:rsidRPr="00B55EE6" w:rsidRDefault="00A83801" w:rsidP="00D161E5">
            <w:pPr>
              <w:pStyle w:val="aff2"/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审核</w:t>
            </w:r>
          </w:p>
        </w:tc>
        <w:tc>
          <w:tcPr>
            <w:tcW w:w="1026" w:type="dxa"/>
            <w:shd w:val="clear" w:color="auto" w:fill="DBE5F1"/>
            <w:tcMar>
              <w:top w:w="85" w:type="dxa"/>
              <w:bottom w:w="85" w:type="dxa"/>
            </w:tcMar>
            <w:vAlign w:val="center"/>
          </w:tcPr>
          <w:p w14:paraId="4A2C4D80" w14:textId="77777777" w:rsidR="00A83801" w:rsidRPr="00B55EE6" w:rsidRDefault="00A83801" w:rsidP="00D161E5">
            <w:pPr>
              <w:pStyle w:val="aff2"/>
              <w:spacing w:line="300" w:lineRule="auto"/>
              <w:jc w:val="center"/>
              <w:rPr>
                <w:b/>
              </w:rPr>
            </w:pPr>
            <w:r w:rsidRPr="00B55EE6">
              <w:rPr>
                <w:b/>
              </w:rPr>
              <w:t>批准</w:t>
            </w:r>
          </w:p>
        </w:tc>
      </w:tr>
      <w:tr w:rsidR="00A83801" w:rsidRPr="00B55EE6" w14:paraId="0AC485DE" w14:textId="77777777" w:rsidTr="005D417E">
        <w:trPr>
          <w:jc w:val="center"/>
        </w:trPr>
        <w:tc>
          <w:tcPr>
            <w:tcW w:w="123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9B3F915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8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8676170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3513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111D21E" w14:textId="77777777" w:rsidR="00A83801" w:rsidRPr="00B55EE6" w:rsidRDefault="00A83801" w:rsidP="00D161E5">
            <w:pPr>
              <w:pStyle w:val="aff2"/>
              <w:spacing w:line="300" w:lineRule="auto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3B686DD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C60AE71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410FCF1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</w:tr>
      <w:tr w:rsidR="00A83801" w:rsidRPr="00B55EE6" w14:paraId="43A01B12" w14:textId="77777777" w:rsidTr="005D417E">
        <w:trPr>
          <w:jc w:val="center"/>
        </w:trPr>
        <w:tc>
          <w:tcPr>
            <w:tcW w:w="123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05040BC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8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1D030C9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3513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AEC433E" w14:textId="77777777" w:rsidR="00A83801" w:rsidRPr="00B55EE6" w:rsidRDefault="00A83801" w:rsidP="00D161E5">
            <w:pPr>
              <w:pStyle w:val="aff2"/>
              <w:spacing w:line="300" w:lineRule="auto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4DC9284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CEDA87F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465E21C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</w:tr>
      <w:tr w:rsidR="00A83801" w:rsidRPr="00B55EE6" w14:paraId="05FE7140" w14:textId="77777777" w:rsidTr="005D417E">
        <w:trPr>
          <w:jc w:val="center"/>
        </w:trPr>
        <w:tc>
          <w:tcPr>
            <w:tcW w:w="123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03B65A4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8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1B73832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3513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CF39421" w14:textId="77777777" w:rsidR="00A83801" w:rsidRPr="00B55EE6" w:rsidRDefault="00A83801" w:rsidP="00D161E5">
            <w:pPr>
              <w:pStyle w:val="aff2"/>
              <w:spacing w:line="300" w:lineRule="auto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7869826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1879B55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  <w:tc>
          <w:tcPr>
            <w:tcW w:w="1026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5A5EE830" w14:textId="77777777" w:rsidR="00A83801" w:rsidRPr="00B55EE6" w:rsidRDefault="00A83801" w:rsidP="00D161E5">
            <w:pPr>
              <w:pStyle w:val="aff2"/>
              <w:spacing w:line="300" w:lineRule="auto"/>
              <w:jc w:val="center"/>
            </w:pPr>
          </w:p>
        </w:tc>
      </w:tr>
    </w:tbl>
    <w:p w14:paraId="1D148A68" w14:textId="77777777" w:rsidR="00F61015" w:rsidRPr="00B55EE6" w:rsidRDefault="00F61015" w:rsidP="00D161E5">
      <w:pPr>
        <w:spacing w:line="300" w:lineRule="auto"/>
        <w:sectPr w:rsidR="00F61015" w:rsidRPr="00B55EE6" w:rsidSect="00E6131C">
          <w:headerReference w:type="default" r:id="rId9"/>
          <w:footerReference w:type="default" r:id="rId10"/>
          <w:pgSz w:w="11907" w:h="16839" w:code="9"/>
          <w:pgMar w:top="1440" w:right="1800" w:bottom="1440" w:left="1800" w:header="720" w:footer="720" w:gutter="0"/>
          <w:cols w:space="720"/>
          <w:docGrid w:linePitch="326"/>
        </w:sectPr>
      </w:pPr>
    </w:p>
    <w:p w14:paraId="380E8615" w14:textId="77777777" w:rsidR="00F61015" w:rsidRPr="00B55EE6" w:rsidRDefault="00F61015" w:rsidP="00D161E5">
      <w:pPr>
        <w:pStyle w:val="TOC"/>
        <w:spacing w:line="300" w:lineRule="auto"/>
        <w:rPr>
          <w:rFonts w:eastAsia="微软雅黑"/>
          <w:color w:val="0070C0"/>
          <w:sz w:val="36"/>
          <w:szCs w:val="36"/>
          <w:lang w:val="zh-CN"/>
        </w:rPr>
      </w:pPr>
      <w:r w:rsidRPr="00B55EE6">
        <w:rPr>
          <w:rFonts w:eastAsia="微软雅黑"/>
          <w:color w:val="0070C0"/>
          <w:sz w:val="36"/>
          <w:szCs w:val="36"/>
          <w:lang w:val="zh-CN"/>
        </w:rPr>
        <w:lastRenderedPageBreak/>
        <w:t>目录</w:t>
      </w:r>
    </w:p>
    <w:p w14:paraId="3CE41675" w14:textId="4EED2D3D" w:rsidR="006F4728" w:rsidRDefault="00F05C1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B55EE6">
        <w:rPr>
          <w:caps/>
        </w:rPr>
        <w:fldChar w:fldCharType="begin"/>
      </w:r>
      <w:r w:rsidR="00F61015" w:rsidRPr="00B55EE6">
        <w:instrText xml:space="preserve"> TOC \o "1-3" \h \z \u </w:instrText>
      </w:r>
      <w:r w:rsidRPr="00B55EE6">
        <w:rPr>
          <w:caps/>
        </w:rPr>
        <w:fldChar w:fldCharType="separate"/>
      </w:r>
      <w:hyperlink w:anchor="_Toc130567604" w:history="1">
        <w:r w:rsidR="006F4728" w:rsidRPr="009B5E93">
          <w:rPr>
            <w:rStyle w:val="aa"/>
            <w:rFonts w:ascii="微软雅黑" w:eastAsia="微软雅黑" w:hAnsi="微软雅黑"/>
            <w:noProof/>
          </w:rPr>
          <w:t>1.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引言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_Toc130567604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1</w:t>
        </w:r>
        <w:r w:rsidR="006F4728">
          <w:rPr>
            <w:noProof/>
            <w:webHidden/>
          </w:rPr>
          <w:fldChar w:fldCharType="end"/>
        </w:r>
      </w:hyperlink>
    </w:p>
    <w:p w14:paraId="153E5CC0" w14:textId="625409A8" w:rsidR="006F4728" w:rsidRDefault="00C22124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05" w:history="1">
        <w:r w:rsidR="006F4728" w:rsidRPr="009B5E93">
          <w:rPr>
            <w:rStyle w:val="aa"/>
            <w:rFonts w:ascii="微软雅黑" w:eastAsia="微软雅黑" w:hAnsi="微软雅黑"/>
            <w:noProof/>
          </w:rPr>
          <w:t>1.1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概述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_Toc130567605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1</w:t>
        </w:r>
        <w:r w:rsidR="006F4728">
          <w:rPr>
            <w:noProof/>
            <w:webHidden/>
          </w:rPr>
          <w:fldChar w:fldCharType="end"/>
        </w:r>
      </w:hyperlink>
    </w:p>
    <w:p w14:paraId="1478E7DA" w14:textId="5785D559" w:rsidR="006F4728" w:rsidRDefault="00C22124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06" w:history="1">
        <w:r w:rsidR="006F4728" w:rsidRPr="009B5E93">
          <w:rPr>
            <w:rStyle w:val="aa"/>
            <w:rFonts w:ascii="微软雅黑" w:eastAsia="微软雅黑" w:hAnsi="微软雅黑"/>
            <w:noProof/>
          </w:rPr>
          <w:t>1.2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参考资料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_Toc130567606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1</w:t>
        </w:r>
        <w:r w:rsidR="006F4728">
          <w:rPr>
            <w:noProof/>
            <w:webHidden/>
          </w:rPr>
          <w:fldChar w:fldCharType="end"/>
        </w:r>
      </w:hyperlink>
    </w:p>
    <w:p w14:paraId="7D634F36" w14:textId="289C01C3" w:rsidR="006F4728" w:rsidRDefault="00C2212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30567607" w:history="1">
        <w:r w:rsidR="006F4728" w:rsidRPr="009B5E93">
          <w:rPr>
            <w:rStyle w:val="aa"/>
            <w:rFonts w:ascii="微软雅黑" w:eastAsia="微软雅黑" w:hAnsi="微软雅黑"/>
            <w:noProof/>
          </w:rPr>
          <w:t>2.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总体设计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_Toc130567607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1</w:t>
        </w:r>
        <w:r w:rsidR="006F4728">
          <w:rPr>
            <w:noProof/>
            <w:webHidden/>
          </w:rPr>
          <w:fldChar w:fldCharType="end"/>
        </w:r>
      </w:hyperlink>
    </w:p>
    <w:p w14:paraId="65E2D396" w14:textId="43FD5AB0" w:rsidR="006F4728" w:rsidRDefault="00C22124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08" w:history="1">
        <w:r w:rsidR="006F4728" w:rsidRPr="009B5E93">
          <w:rPr>
            <w:rStyle w:val="aa"/>
            <w:rFonts w:ascii="微软雅黑" w:eastAsia="微软雅黑" w:hAnsi="微软雅黑"/>
            <w:noProof/>
          </w:rPr>
          <w:t>2.1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总体架构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_Toc130567608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1</w:t>
        </w:r>
        <w:r w:rsidR="006F4728">
          <w:rPr>
            <w:noProof/>
            <w:webHidden/>
          </w:rPr>
          <w:fldChar w:fldCharType="end"/>
        </w:r>
      </w:hyperlink>
    </w:p>
    <w:p w14:paraId="49DBFCD4" w14:textId="7F7DD52E" w:rsidR="006F4728" w:rsidRDefault="00C22124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09" w:history="1">
        <w:r w:rsidR="006F4728" w:rsidRPr="009B5E93">
          <w:rPr>
            <w:rStyle w:val="aa"/>
            <w:rFonts w:ascii="微软雅黑" w:eastAsia="微软雅黑" w:hAnsi="微软雅黑"/>
            <w:noProof/>
          </w:rPr>
          <w:t>2.2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技术路线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_Toc130567609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3</w:t>
        </w:r>
        <w:r w:rsidR="006F4728">
          <w:rPr>
            <w:noProof/>
            <w:webHidden/>
          </w:rPr>
          <w:fldChar w:fldCharType="end"/>
        </w:r>
      </w:hyperlink>
    </w:p>
    <w:p w14:paraId="177F3AF8" w14:textId="7C58F6E8" w:rsidR="006F4728" w:rsidRDefault="00C22124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hyperlink w:anchor="_Toc130567610" w:history="1">
        <w:r w:rsidR="006F4728" w:rsidRPr="009B5E93">
          <w:rPr>
            <w:rStyle w:val="aa"/>
            <w:rFonts w:ascii="微软雅黑" w:eastAsia="微软雅黑" w:hAnsi="微软雅黑"/>
            <w:noProof/>
          </w:rPr>
          <w:t>3.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应用流程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_Toc130567610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4</w:t>
        </w:r>
        <w:r w:rsidR="006F4728">
          <w:rPr>
            <w:noProof/>
            <w:webHidden/>
          </w:rPr>
          <w:fldChar w:fldCharType="end"/>
        </w:r>
      </w:hyperlink>
    </w:p>
    <w:p w14:paraId="0705E96E" w14:textId="5F237585" w:rsidR="006F4728" w:rsidRDefault="00C22124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11" w:history="1">
        <w:r w:rsidR="006F4728" w:rsidRPr="009B5E93">
          <w:rPr>
            <w:rStyle w:val="aa"/>
            <w:rFonts w:ascii="微软雅黑" w:eastAsia="微软雅黑" w:hAnsi="微软雅黑"/>
            <w:noProof/>
          </w:rPr>
          <w:t>3.1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操作步骤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_Toc130567611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4</w:t>
        </w:r>
        <w:r w:rsidR="006F4728">
          <w:rPr>
            <w:noProof/>
            <w:webHidden/>
          </w:rPr>
          <w:fldChar w:fldCharType="end"/>
        </w:r>
      </w:hyperlink>
    </w:p>
    <w:p w14:paraId="08D8D052" w14:textId="0AA41828" w:rsidR="006F4728" w:rsidRDefault="00C22124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12" w:history="1">
        <w:r w:rsidR="006F4728" w:rsidRPr="009B5E93">
          <w:rPr>
            <w:rStyle w:val="aa"/>
            <w:rFonts w:ascii="宋体" w:hAnsi="宋体"/>
            <w:noProof/>
          </w:rPr>
          <w:t>3.1.1 Train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_Toc130567612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4</w:t>
        </w:r>
        <w:r w:rsidR="006F4728">
          <w:rPr>
            <w:noProof/>
            <w:webHidden/>
          </w:rPr>
          <w:fldChar w:fldCharType="end"/>
        </w:r>
      </w:hyperlink>
    </w:p>
    <w:p w14:paraId="00BC857A" w14:textId="44B143DD" w:rsidR="006F4728" w:rsidRDefault="00C22124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13" w:history="1">
        <w:r w:rsidR="006F4728" w:rsidRPr="009B5E93">
          <w:rPr>
            <w:rStyle w:val="aa"/>
            <w:rFonts w:ascii="宋体" w:hAnsi="宋体"/>
            <w:noProof/>
          </w:rPr>
          <w:t>3.1.2 Build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_Toc130567613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5</w:t>
        </w:r>
        <w:r w:rsidR="006F4728">
          <w:rPr>
            <w:noProof/>
            <w:webHidden/>
          </w:rPr>
          <w:fldChar w:fldCharType="end"/>
        </w:r>
      </w:hyperlink>
    </w:p>
    <w:p w14:paraId="5B5948D3" w14:textId="092AB7A0" w:rsidR="006F4728" w:rsidRDefault="00C22124">
      <w:pPr>
        <w:pStyle w:val="TOC3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14" w:history="1">
        <w:r w:rsidR="006F4728" w:rsidRPr="009B5E93">
          <w:rPr>
            <w:rStyle w:val="aa"/>
            <w:rFonts w:ascii="宋体" w:hAnsi="宋体"/>
            <w:noProof/>
          </w:rPr>
          <w:t>3.1.3 Infer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_Toc130567614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10</w:t>
        </w:r>
        <w:r w:rsidR="006F4728">
          <w:rPr>
            <w:noProof/>
            <w:webHidden/>
          </w:rPr>
          <w:fldChar w:fldCharType="end"/>
        </w:r>
      </w:hyperlink>
    </w:p>
    <w:p w14:paraId="0B4BA6A4" w14:textId="29BA597C" w:rsidR="006F4728" w:rsidRDefault="00C22124">
      <w:pPr>
        <w:pStyle w:val="TOC2"/>
        <w:tabs>
          <w:tab w:val="right" w:leader="dot" w:pos="8297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30567615" w:history="1">
        <w:r w:rsidR="006F4728" w:rsidRPr="009B5E93">
          <w:rPr>
            <w:rStyle w:val="aa"/>
            <w:rFonts w:ascii="微软雅黑" w:eastAsia="微软雅黑" w:hAnsi="微软雅黑"/>
            <w:noProof/>
          </w:rPr>
          <w:t>3.2</w:t>
        </w:r>
        <w:r w:rsidR="006F4728" w:rsidRPr="009B5E93">
          <w:rPr>
            <w:rStyle w:val="aa"/>
            <w:rFonts w:eastAsia="微软雅黑"/>
            <w:noProof/>
          </w:rPr>
          <w:t xml:space="preserve"> </w:t>
        </w:r>
        <w:r w:rsidR="006F4728" w:rsidRPr="009B5E93">
          <w:rPr>
            <w:rStyle w:val="aa"/>
            <w:rFonts w:eastAsia="微软雅黑"/>
            <w:noProof/>
          </w:rPr>
          <w:t>结果展示</w:t>
        </w:r>
        <w:r w:rsidR="006F4728">
          <w:rPr>
            <w:noProof/>
            <w:webHidden/>
          </w:rPr>
          <w:tab/>
        </w:r>
        <w:r w:rsidR="006F4728">
          <w:rPr>
            <w:noProof/>
            <w:webHidden/>
          </w:rPr>
          <w:fldChar w:fldCharType="begin"/>
        </w:r>
        <w:r w:rsidR="006F4728">
          <w:rPr>
            <w:noProof/>
            <w:webHidden/>
          </w:rPr>
          <w:instrText xml:space="preserve"> PAGEREF _Toc130567615 \h </w:instrText>
        </w:r>
        <w:r w:rsidR="006F4728">
          <w:rPr>
            <w:noProof/>
            <w:webHidden/>
          </w:rPr>
        </w:r>
        <w:r w:rsidR="006F4728">
          <w:rPr>
            <w:noProof/>
            <w:webHidden/>
          </w:rPr>
          <w:fldChar w:fldCharType="separate"/>
        </w:r>
        <w:r w:rsidR="006F4728">
          <w:rPr>
            <w:noProof/>
            <w:webHidden/>
          </w:rPr>
          <w:t>16</w:t>
        </w:r>
        <w:r w:rsidR="006F4728">
          <w:rPr>
            <w:noProof/>
            <w:webHidden/>
          </w:rPr>
          <w:fldChar w:fldCharType="end"/>
        </w:r>
      </w:hyperlink>
    </w:p>
    <w:p w14:paraId="2F6E9BAF" w14:textId="142DD228" w:rsidR="00F61015" w:rsidRPr="00B55EE6" w:rsidRDefault="00F05C12" w:rsidP="00E46D0C">
      <w:pPr>
        <w:spacing w:line="240" w:lineRule="auto"/>
        <w:sectPr w:rsidR="00F61015" w:rsidRPr="00B55EE6" w:rsidSect="00E6131C">
          <w:footerReference w:type="default" r:id="rId11"/>
          <w:pgSz w:w="11907" w:h="16839" w:code="9"/>
          <w:pgMar w:top="1440" w:right="1800" w:bottom="1440" w:left="1800" w:header="720" w:footer="720" w:gutter="0"/>
          <w:pgNumType w:fmt="lowerRoman" w:start="1"/>
          <w:cols w:space="720"/>
          <w:docGrid w:linePitch="326"/>
        </w:sectPr>
      </w:pPr>
      <w:r w:rsidRPr="00B55EE6">
        <w:fldChar w:fldCharType="end"/>
      </w:r>
    </w:p>
    <w:p w14:paraId="4157499D" w14:textId="5EE62CC3" w:rsidR="00D00767" w:rsidRPr="00B55EE6" w:rsidRDefault="001D3E2E" w:rsidP="00D161E5">
      <w:pPr>
        <w:pStyle w:val="1"/>
        <w:spacing w:line="300" w:lineRule="auto"/>
        <w:rPr>
          <w:rFonts w:eastAsia="微软雅黑"/>
          <w:color w:val="0070C0"/>
        </w:rPr>
      </w:pPr>
      <w:bookmarkStart w:id="0" w:name="_Toc130567604"/>
      <w:r w:rsidRPr="00B55EE6">
        <w:rPr>
          <w:rFonts w:eastAsia="微软雅黑"/>
          <w:color w:val="0070C0"/>
        </w:rPr>
        <w:lastRenderedPageBreak/>
        <w:t>引言</w:t>
      </w:r>
      <w:bookmarkEnd w:id="0"/>
    </w:p>
    <w:p w14:paraId="1C6C437F" w14:textId="38ABEA79" w:rsidR="00A97360" w:rsidRPr="00B55EE6" w:rsidRDefault="00B622A2" w:rsidP="00D161E5">
      <w:pPr>
        <w:pStyle w:val="2"/>
        <w:spacing w:line="300" w:lineRule="auto"/>
        <w:rPr>
          <w:rFonts w:eastAsia="微软雅黑"/>
          <w:color w:val="0070C0"/>
          <w:sz w:val="32"/>
        </w:rPr>
      </w:pPr>
      <w:bookmarkStart w:id="1" w:name="_Toc130567605"/>
      <w:r w:rsidRPr="00B55EE6">
        <w:rPr>
          <w:rFonts w:eastAsia="微软雅黑"/>
          <w:color w:val="0070C0"/>
          <w:sz w:val="32"/>
        </w:rPr>
        <w:t>概述</w:t>
      </w:r>
      <w:bookmarkEnd w:id="1"/>
    </w:p>
    <w:p w14:paraId="452E4D9D" w14:textId="77B3883E" w:rsidR="003F1774" w:rsidRPr="00B55EE6" w:rsidRDefault="003551A5" w:rsidP="00AF2739">
      <w:pPr>
        <w:pStyle w:val="a1"/>
        <w:spacing w:line="324" w:lineRule="auto"/>
        <w:ind w:firstLine="480"/>
      </w:pPr>
      <w:r w:rsidRPr="003551A5">
        <w:rPr>
          <w:rFonts w:hint="eastAsia"/>
        </w:rPr>
        <w:t>基于</w:t>
      </w:r>
      <w:r w:rsidRPr="003551A5">
        <w:rPr>
          <w:rFonts w:hint="eastAsia"/>
        </w:rPr>
        <w:t>Syslab</w:t>
      </w:r>
      <w:r w:rsidRPr="003551A5">
        <w:rPr>
          <w:rFonts w:hint="eastAsia"/>
        </w:rPr>
        <w:t>和</w:t>
      </w:r>
      <w:r w:rsidRPr="003551A5">
        <w:rPr>
          <w:rFonts w:hint="eastAsia"/>
        </w:rPr>
        <w:t>Sysplorer</w:t>
      </w:r>
      <w:r w:rsidRPr="003551A5">
        <w:rPr>
          <w:rFonts w:hint="eastAsia"/>
        </w:rPr>
        <w:t>的机理数据融合仿真建模操作手册</w:t>
      </w:r>
      <w:r w:rsidR="00733039">
        <w:rPr>
          <w:rFonts w:hint="eastAsia"/>
        </w:rPr>
        <w:t>旨在通过构建简单伺服翼模型，将操作流程可视化，方便用户对该工具包的使用。</w:t>
      </w:r>
    </w:p>
    <w:p w14:paraId="1CD18030" w14:textId="520D68C6" w:rsidR="0043519A" w:rsidRPr="00B55EE6" w:rsidRDefault="00733039" w:rsidP="00AF2739">
      <w:pPr>
        <w:pStyle w:val="a1"/>
        <w:spacing w:line="324" w:lineRule="auto"/>
        <w:ind w:firstLine="480"/>
      </w:pPr>
      <w:r>
        <w:rPr>
          <w:rFonts w:hint="eastAsia"/>
        </w:rPr>
        <w:t>该工具包使用多种语言、多种平台构建而成。首先，在</w:t>
      </w:r>
      <w:r>
        <w:rPr>
          <w:rFonts w:hint="eastAsia"/>
        </w:rPr>
        <w:t>Syslab</w:t>
      </w:r>
      <w:r>
        <w:rPr>
          <w:rFonts w:hint="eastAsia"/>
        </w:rPr>
        <w:t>平台训练深度学习模型，并将其保存；接着，对保存的模型进行编译，使其成为可以被机器识别的二进制可执行文件；最后，在</w:t>
      </w:r>
      <w:r>
        <w:rPr>
          <w:rFonts w:hint="eastAsia"/>
        </w:rPr>
        <w:t>Sys</w:t>
      </w:r>
      <w:r>
        <w:t>plorer</w:t>
      </w:r>
      <w:r>
        <w:rPr>
          <w:rFonts w:hint="eastAsia"/>
        </w:rPr>
        <w:t>平台搭建仿真模型，并通过接口调用已写好的函数，</w:t>
      </w:r>
      <w:r w:rsidR="00054B2A">
        <w:rPr>
          <w:rFonts w:hint="eastAsia"/>
        </w:rPr>
        <w:t>实现模型推理，并将推理结果用于联合仿真或可视化</w:t>
      </w:r>
      <w:r w:rsidR="007E1452">
        <w:rPr>
          <w:rFonts w:hint="eastAsia"/>
        </w:rPr>
        <w:t>。</w:t>
      </w:r>
    </w:p>
    <w:p w14:paraId="22F54ECF" w14:textId="5FB0509A" w:rsidR="00A97360" w:rsidRPr="00B55EE6" w:rsidRDefault="001120C0" w:rsidP="00D161E5">
      <w:pPr>
        <w:pStyle w:val="2"/>
        <w:spacing w:line="300" w:lineRule="auto"/>
        <w:rPr>
          <w:rFonts w:eastAsia="微软雅黑"/>
          <w:color w:val="0070C0"/>
          <w:sz w:val="32"/>
        </w:rPr>
      </w:pPr>
      <w:bookmarkStart w:id="2" w:name="_Toc130567606"/>
      <w:r w:rsidRPr="00B55EE6">
        <w:rPr>
          <w:rFonts w:eastAsia="微软雅黑"/>
          <w:color w:val="0070C0"/>
          <w:sz w:val="32"/>
        </w:rPr>
        <w:t>参考资料</w:t>
      </w:r>
      <w:bookmarkEnd w:id="2"/>
    </w:p>
    <w:p w14:paraId="0B54DE93" w14:textId="6C21181D" w:rsidR="005C20AC" w:rsidRDefault="00F2565F" w:rsidP="00F55A84">
      <w:pPr>
        <w:pStyle w:val="11"/>
        <w:numPr>
          <w:ilvl w:val="0"/>
          <w:numId w:val="5"/>
        </w:numPr>
        <w:spacing w:line="324" w:lineRule="auto"/>
      </w:pPr>
      <w:r>
        <w:rPr>
          <w:rFonts w:hint="eastAsia"/>
        </w:rPr>
        <w:t>Sys</w:t>
      </w:r>
      <w:r>
        <w:t>plorer</w:t>
      </w:r>
      <w:r w:rsidR="00E02063" w:rsidRPr="00B55EE6">
        <w:t>官方文档</w:t>
      </w:r>
    </w:p>
    <w:p w14:paraId="5CFAA6DE" w14:textId="71BDF52E" w:rsidR="00E02063" w:rsidRPr="00B55EE6" w:rsidRDefault="00C22124" w:rsidP="00693229">
      <w:pPr>
        <w:pStyle w:val="11"/>
        <w:spacing w:line="324" w:lineRule="auto"/>
        <w:ind w:left="480" w:firstLineChars="200" w:firstLine="480"/>
      </w:pPr>
      <w:hyperlink r:id="rId12" w:anchor="/" w:history="1">
        <w:r w:rsidR="00F2565F" w:rsidRPr="00111E79">
          <w:rPr>
            <w:rStyle w:val="aa"/>
          </w:rPr>
          <w:t>https://www.tongyuan.cc/SysplorerHelp.html#/</w:t>
        </w:r>
      </w:hyperlink>
    </w:p>
    <w:p w14:paraId="6C9BB323" w14:textId="02027FB3" w:rsidR="005C20AC" w:rsidRDefault="00F2565F" w:rsidP="00F55A84">
      <w:pPr>
        <w:pStyle w:val="11"/>
        <w:numPr>
          <w:ilvl w:val="0"/>
          <w:numId w:val="5"/>
        </w:numPr>
        <w:spacing w:line="324" w:lineRule="auto"/>
      </w:pPr>
      <w:r w:rsidRPr="003551A5">
        <w:rPr>
          <w:rFonts w:hint="eastAsia"/>
        </w:rPr>
        <w:t>Syslab</w:t>
      </w:r>
      <w:r w:rsidR="00793445" w:rsidRPr="00B55EE6">
        <w:t>官方文档</w:t>
      </w:r>
    </w:p>
    <w:p w14:paraId="34E99F64" w14:textId="07619EA8" w:rsidR="00F2565F" w:rsidRDefault="00C22124" w:rsidP="00F2565F">
      <w:pPr>
        <w:pStyle w:val="11"/>
        <w:spacing w:line="324" w:lineRule="auto"/>
        <w:ind w:left="900"/>
      </w:pPr>
      <w:hyperlink r:id="rId13" w:history="1">
        <w:r w:rsidR="00F2565F" w:rsidRPr="00F2565F">
          <w:rPr>
            <w:rStyle w:val="aa"/>
          </w:rPr>
          <w:t>https://www.tongyuan.cc/help/SyslabHelp.html</w:t>
        </w:r>
      </w:hyperlink>
    </w:p>
    <w:p w14:paraId="6815403E" w14:textId="44BE452A" w:rsidR="00D20E72" w:rsidRPr="00B55EE6" w:rsidRDefault="00D20E72" w:rsidP="00A34875">
      <w:pPr>
        <w:pStyle w:val="1"/>
        <w:spacing w:line="300" w:lineRule="auto"/>
        <w:rPr>
          <w:rFonts w:eastAsia="微软雅黑"/>
          <w:color w:val="0070C0"/>
        </w:rPr>
      </w:pPr>
      <w:bookmarkStart w:id="3" w:name="_Toc130567607"/>
      <w:r>
        <w:rPr>
          <w:rFonts w:eastAsia="微软雅黑" w:hint="eastAsia"/>
          <w:color w:val="0070C0"/>
        </w:rPr>
        <w:t>总体设计</w:t>
      </w:r>
      <w:bookmarkEnd w:id="3"/>
    </w:p>
    <w:p w14:paraId="79023E78" w14:textId="7B3FEE72" w:rsidR="00DB573B" w:rsidRDefault="00DB573B" w:rsidP="00D161E5">
      <w:pPr>
        <w:pStyle w:val="2"/>
        <w:spacing w:line="300" w:lineRule="auto"/>
        <w:rPr>
          <w:rFonts w:eastAsia="微软雅黑"/>
          <w:color w:val="0070C0"/>
          <w:sz w:val="32"/>
        </w:rPr>
      </w:pPr>
      <w:bookmarkStart w:id="4" w:name="_Toc130567608"/>
      <w:r w:rsidRPr="00B55EE6">
        <w:rPr>
          <w:rFonts w:eastAsia="微软雅黑"/>
          <w:color w:val="0070C0"/>
          <w:sz w:val="32"/>
        </w:rPr>
        <w:t>总体架构</w:t>
      </w:r>
      <w:bookmarkEnd w:id="4"/>
    </w:p>
    <w:p w14:paraId="775FC889" w14:textId="77777777" w:rsidR="00856808" w:rsidRDefault="00856808" w:rsidP="00856808">
      <w:pPr>
        <w:pStyle w:val="a1"/>
        <w:spacing w:line="324" w:lineRule="auto"/>
        <w:ind w:firstLine="480"/>
      </w:pPr>
      <w:r w:rsidRPr="00B55EE6">
        <w:t>通过在</w:t>
      </w:r>
      <w:r w:rsidRPr="00B55EE6">
        <w:t>Syslab</w:t>
      </w:r>
      <w:r w:rsidRPr="00B55EE6">
        <w:t>平台上的数据预处理、模型训练、模型保存、模型导出操作将已训练好的深度学习模型保存并导出，再通过</w:t>
      </w:r>
      <w:r w:rsidRPr="00B55EE6">
        <w:t>Sysplorer</w:t>
      </w:r>
      <w:r w:rsidRPr="00B55EE6">
        <w:t>平台的</w:t>
      </w:r>
      <w:r w:rsidRPr="00B55EE6">
        <w:t>Modelica API</w:t>
      </w:r>
      <w:r w:rsidRPr="00B55EE6">
        <w:t>导入模型并调用，实现使用数据模型与物理模型的融合</w:t>
      </w:r>
      <w:r>
        <w:rPr>
          <w:rFonts w:hint="eastAsia"/>
        </w:rPr>
        <w:t>建模</w:t>
      </w:r>
      <w:r w:rsidRPr="00B55EE6">
        <w:t>。</w:t>
      </w:r>
    </w:p>
    <w:p w14:paraId="5EAB7C08" w14:textId="77777777" w:rsidR="00A34875" w:rsidRPr="00856808" w:rsidRDefault="00A34875" w:rsidP="00A34875">
      <w:pPr>
        <w:pStyle w:val="a1"/>
        <w:ind w:firstLine="480"/>
      </w:pPr>
    </w:p>
    <w:p w14:paraId="09424BEC" w14:textId="52E82F1C" w:rsidR="005D6811" w:rsidRPr="00B55EE6" w:rsidRDefault="00A34875" w:rsidP="00271FB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0642575" wp14:editId="269B83D0">
            <wp:extent cx="5274945" cy="562610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机理数据融合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8362E" w14:textId="0994FBC4" w:rsidR="00DB573B" w:rsidRDefault="005D6811" w:rsidP="00856808">
      <w:pPr>
        <w:pStyle w:val="afc"/>
        <w:spacing w:before="97" w:after="97"/>
        <w:rPr>
          <w:b w:val="0"/>
        </w:rPr>
      </w:pPr>
      <w:r w:rsidRPr="009A7A58">
        <w:rPr>
          <w:b w:val="0"/>
        </w:rPr>
        <w:t>图</w:t>
      </w:r>
      <w:r w:rsidR="00856808">
        <w:rPr>
          <w:b w:val="0"/>
        </w:rPr>
        <w:t>2</w:t>
      </w:r>
      <w:r w:rsidR="009A7A58" w:rsidRPr="009A7A58">
        <w:rPr>
          <w:b w:val="0"/>
        </w:rPr>
        <w:t>.1</w:t>
      </w:r>
      <w:r w:rsidR="00753B6E" w:rsidRPr="009A7A58">
        <w:rPr>
          <w:b w:val="0"/>
        </w:rPr>
        <w:t xml:space="preserve"> </w:t>
      </w:r>
      <w:r w:rsidRPr="009A7A58">
        <w:rPr>
          <w:b w:val="0"/>
        </w:rPr>
        <w:t>总体架构</w:t>
      </w:r>
    </w:p>
    <w:p w14:paraId="261F3328" w14:textId="77777777" w:rsidR="001D4368" w:rsidRDefault="00856808" w:rsidP="00856808">
      <w:pPr>
        <w:pStyle w:val="a1"/>
        <w:ind w:firstLine="480"/>
      </w:pPr>
      <w:r>
        <w:rPr>
          <w:rFonts w:hint="eastAsia"/>
        </w:rPr>
        <w:t>该工具包主要实现了</w:t>
      </w:r>
      <w:r w:rsidRPr="003551A5">
        <w:rPr>
          <w:rFonts w:hint="eastAsia"/>
        </w:rPr>
        <w:t>Syslab</w:t>
      </w:r>
      <w:r w:rsidRPr="003551A5">
        <w:rPr>
          <w:rFonts w:hint="eastAsia"/>
        </w:rPr>
        <w:t>和</w:t>
      </w:r>
      <w:r w:rsidRPr="003551A5">
        <w:rPr>
          <w:rFonts w:hint="eastAsia"/>
        </w:rPr>
        <w:t>Sysplorer</w:t>
      </w:r>
      <w:r>
        <w:rPr>
          <w:rFonts w:hint="eastAsia"/>
        </w:rPr>
        <w:t>两个平台的联合建模。</w:t>
      </w:r>
    </w:p>
    <w:p w14:paraId="06410CF8" w14:textId="777A36A3" w:rsidR="001D4368" w:rsidRDefault="00856808" w:rsidP="001D4368">
      <w:pPr>
        <w:pStyle w:val="a1"/>
        <w:ind w:firstLine="480"/>
      </w:pPr>
      <w:r>
        <w:rPr>
          <w:rFonts w:hint="eastAsia"/>
        </w:rPr>
        <w:t>Syslab</w:t>
      </w:r>
      <w:r>
        <w:rPr>
          <w:rFonts w:hint="eastAsia"/>
        </w:rPr>
        <w:t>平台主要使用了深度学习工具箱，该工具箱目前仅支持导出</w:t>
      </w:r>
      <w:r>
        <w:rPr>
          <w:rFonts w:hint="eastAsia"/>
        </w:rPr>
        <w:t>MindSpore</w:t>
      </w:r>
      <w:r>
        <w:rPr>
          <w:rFonts w:hint="eastAsia"/>
        </w:rPr>
        <w:t>框架的模型，即</w:t>
      </w:r>
      <w:r>
        <w:rPr>
          <w:rFonts w:hint="eastAsia"/>
        </w:rPr>
        <w:t>.m</w:t>
      </w:r>
      <w:r>
        <w:t>indir</w:t>
      </w:r>
      <w:r>
        <w:rPr>
          <w:rFonts w:hint="eastAsia"/>
        </w:rPr>
        <w:t>格式的深度学习模型。在未来的新版本中，将支持更多的框架以及更多格式的模型。例如，</w:t>
      </w:r>
      <w:r>
        <w:rPr>
          <w:rFonts w:hint="eastAsia"/>
        </w:rPr>
        <w:t>PyT</w:t>
      </w:r>
      <w:r>
        <w:t>orch</w:t>
      </w:r>
      <w:r w:rsidR="001D4368">
        <w:rPr>
          <w:rFonts w:hint="eastAsia"/>
        </w:rPr>
        <w:t>框架的</w:t>
      </w:r>
      <w:r w:rsidR="001D4368">
        <w:rPr>
          <w:rFonts w:hint="eastAsia"/>
        </w:rPr>
        <w:t>C</w:t>
      </w:r>
      <w:r w:rsidR="001D4368">
        <w:rPr>
          <w:rFonts w:hint="eastAsia"/>
        </w:rPr>
        <w:t>函数模型、</w:t>
      </w:r>
      <w:r w:rsidR="001D4368">
        <w:rPr>
          <w:rFonts w:hint="eastAsia"/>
        </w:rPr>
        <w:t>Flux</w:t>
      </w:r>
      <w:r w:rsidR="001D4368">
        <w:rPr>
          <w:rFonts w:hint="eastAsia"/>
        </w:rPr>
        <w:t>框架的</w:t>
      </w:r>
      <w:r w:rsidR="001D4368">
        <w:rPr>
          <w:rFonts w:hint="eastAsia"/>
        </w:rPr>
        <w:t>Julia</w:t>
      </w:r>
      <w:r w:rsidR="001D4368">
        <w:rPr>
          <w:rFonts w:hint="eastAsia"/>
        </w:rPr>
        <w:t>函数模型等。</w:t>
      </w:r>
    </w:p>
    <w:p w14:paraId="268EF6AA" w14:textId="056201BD" w:rsidR="001D4368" w:rsidRPr="00856808" w:rsidRDefault="008F4CC3" w:rsidP="001D4368">
      <w:pPr>
        <w:pStyle w:val="a1"/>
        <w:ind w:firstLine="480"/>
      </w:pPr>
      <w:r>
        <w:rPr>
          <w:rFonts w:hint="eastAsia"/>
        </w:rPr>
        <w:t>Sysplorer</w:t>
      </w:r>
      <w:r>
        <w:rPr>
          <w:rFonts w:hint="eastAsia"/>
        </w:rPr>
        <w:t>平台目前仅支持</w:t>
      </w:r>
      <w:bookmarkStart w:id="5" w:name="_Hlk130543895"/>
      <w:r>
        <w:rPr>
          <w:rFonts w:hint="eastAsia"/>
        </w:rPr>
        <w:t>Modelica</w:t>
      </w:r>
      <w:bookmarkEnd w:id="5"/>
      <w:r>
        <w:rPr>
          <w:rFonts w:hint="eastAsia"/>
        </w:rPr>
        <w:t>调</w:t>
      </w:r>
      <w:r>
        <w:rPr>
          <w:rFonts w:hint="eastAsia"/>
        </w:rPr>
        <w:t>C</w:t>
      </w:r>
      <w:r>
        <w:rPr>
          <w:rFonts w:hint="eastAsia"/>
        </w:rPr>
        <w:t>函数操作，即将训练好的模型通过</w:t>
      </w:r>
      <w:r>
        <w:rPr>
          <w:rFonts w:hint="eastAsia"/>
        </w:rPr>
        <w:t>C</w:t>
      </w:r>
      <w:r>
        <w:rPr>
          <w:rFonts w:hint="eastAsia"/>
        </w:rPr>
        <w:t>开放接口，再使用</w:t>
      </w:r>
      <w:r w:rsidRPr="008F4CC3">
        <w:t>Modelica</w:t>
      </w:r>
      <w:r>
        <w:rPr>
          <w:rFonts w:hint="eastAsia"/>
        </w:rPr>
        <w:t>调用</w:t>
      </w:r>
      <w:r>
        <w:rPr>
          <w:rFonts w:hint="eastAsia"/>
        </w:rPr>
        <w:t>C</w:t>
      </w:r>
      <w:r>
        <w:rPr>
          <w:rFonts w:hint="eastAsia"/>
        </w:rPr>
        <w:t>实现模型推理。</w:t>
      </w:r>
    </w:p>
    <w:p w14:paraId="7F13D134" w14:textId="5D9068E4" w:rsidR="005D6811" w:rsidRDefault="00856808" w:rsidP="00D66758">
      <w:pPr>
        <w:pStyle w:val="2"/>
        <w:spacing w:line="300" w:lineRule="auto"/>
        <w:rPr>
          <w:rFonts w:eastAsia="微软雅黑"/>
          <w:color w:val="0070C0"/>
          <w:sz w:val="32"/>
        </w:rPr>
      </w:pPr>
      <w:bookmarkStart w:id="6" w:name="_Toc130567609"/>
      <w:r>
        <w:rPr>
          <w:rFonts w:eastAsia="微软雅黑" w:hint="eastAsia"/>
          <w:color w:val="0070C0"/>
          <w:sz w:val="32"/>
        </w:rPr>
        <w:lastRenderedPageBreak/>
        <w:t>技术路线</w:t>
      </w:r>
      <w:bookmarkEnd w:id="6"/>
    </w:p>
    <w:p w14:paraId="195F2492" w14:textId="6AD1AD08" w:rsidR="00D66758" w:rsidRPr="00D66758" w:rsidRDefault="00856808" w:rsidP="00D47A12">
      <w:pPr>
        <w:jc w:val="center"/>
      </w:pPr>
      <w:r>
        <w:rPr>
          <w:noProof/>
        </w:rPr>
        <w:drawing>
          <wp:inline distT="0" distB="0" distL="0" distR="0" wp14:anchorId="08E803CC" wp14:editId="50DFA5D6">
            <wp:extent cx="5274945" cy="1859280"/>
            <wp:effectExtent l="0" t="0" r="190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基于Syslab和Sysplorer的机理数据融合仿真建模实现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BDDF" w14:textId="792FA6F4" w:rsidR="000F6B93" w:rsidRPr="009A7A58" w:rsidRDefault="005D6811" w:rsidP="005D6811">
      <w:pPr>
        <w:pStyle w:val="afc"/>
        <w:spacing w:before="97" w:after="97"/>
        <w:rPr>
          <w:rFonts w:ascii="宋体" w:hAnsi="宋体"/>
          <w:b w:val="0"/>
        </w:rPr>
      </w:pPr>
      <w:r w:rsidRPr="009A7A58">
        <w:rPr>
          <w:rFonts w:ascii="宋体" w:hAnsi="宋体"/>
          <w:b w:val="0"/>
        </w:rPr>
        <w:t>图</w:t>
      </w:r>
      <w:r w:rsidR="00856808">
        <w:rPr>
          <w:rFonts w:ascii="宋体" w:hAnsi="宋体"/>
          <w:b w:val="0"/>
        </w:rPr>
        <w:t>2</w:t>
      </w:r>
      <w:r w:rsidR="009A7A58" w:rsidRPr="009A7A58">
        <w:rPr>
          <w:rFonts w:ascii="宋体" w:hAnsi="宋体"/>
          <w:b w:val="0"/>
        </w:rPr>
        <w:t>.2</w:t>
      </w:r>
      <w:r w:rsidR="00753B6E" w:rsidRPr="009A7A58">
        <w:rPr>
          <w:rFonts w:ascii="宋体" w:hAnsi="宋体"/>
          <w:b w:val="0"/>
        </w:rPr>
        <w:t xml:space="preserve"> </w:t>
      </w:r>
      <w:r w:rsidR="00856808">
        <w:rPr>
          <w:rFonts w:ascii="宋体" w:hAnsi="宋体" w:hint="eastAsia"/>
          <w:b w:val="0"/>
        </w:rPr>
        <w:t>技术路线</w:t>
      </w:r>
    </w:p>
    <w:p w14:paraId="7A284799" w14:textId="77777777" w:rsidR="0032000D" w:rsidRDefault="00BB6ADE" w:rsidP="00B55EE6">
      <w:pPr>
        <w:pStyle w:val="a1"/>
        <w:ind w:firstLine="480"/>
      </w:pPr>
      <w:r w:rsidRPr="00BB6ADE">
        <w:rPr>
          <w:rFonts w:hint="eastAsia"/>
        </w:rPr>
        <w:t>基于</w:t>
      </w:r>
      <w:r w:rsidRPr="00BB6ADE">
        <w:rPr>
          <w:rFonts w:hint="eastAsia"/>
        </w:rPr>
        <w:t>Syslab</w:t>
      </w:r>
      <w:r w:rsidRPr="00BB6ADE">
        <w:rPr>
          <w:rFonts w:hint="eastAsia"/>
        </w:rPr>
        <w:t>和</w:t>
      </w:r>
      <w:r w:rsidRPr="00BB6ADE">
        <w:rPr>
          <w:rFonts w:hint="eastAsia"/>
        </w:rPr>
        <w:t>Sysplorer</w:t>
      </w:r>
      <w:r w:rsidRPr="00BB6ADE">
        <w:rPr>
          <w:rFonts w:hint="eastAsia"/>
        </w:rPr>
        <w:t>的机理数据融合仿真建模</w:t>
      </w:r>
      <w:r>
        <w:rPr>
          <w:rFonts w:hint="eastAsia"/>
        </w:rPr>
        <w:t>实现主要包含</w:t>
      </w:r>
      <w:r>
        <w:rPr>
          <w:rFonts w:hint="eastAsia"/>
        </w:rPr>
        <w:t>Train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uild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nfer</w:t>
      </w:r>
      <w:r>
        <w:rPr>
          <w:rFonts w:hint="eastAsia"/>
        </w:rPr>
        <w:t>三个模块</w:t>
      </w:r>
      <w:r w:rsidR="0032000D">
        <w:rPr>
          <w:rFonts w:hint="eastAsia"/>
        </w:rPr>
        <w:t>，具体实现逻辑如下：</w:t>
      </w:r>
    </w:p>
    <w:p w14:paraId="28D2478E" w14:textId="78F29B5C" w:rsidR="006D3034" w:rsidRDefault="00005079" w:rsidP="00B55EE6">
      <w:pPr>
        <w:pStyle w:val="a1"/>
        <w:ind w:firstLine="480"/>
      </w:pPr>
      <w:r>
        <w:rPr>
          <w:rFonts w:hint="eastAsia"/>
        </w:rPr>
        <w:t>Train</w:t>
      </w:r>
      <w:r>
        <w:rPr>
          <w:rFonts w:hint="eastAsia"/>
        </w:rPr>
        <w:t>模块主要负责深度学习模型的训练，该模块主要在</w:t>
      </w:r>
      <w:r w:rsidRPr="00BB6ADE">
        <w:rPr>
          <w:rFonts w:hint="eastAsia"/>
        </w:rPr>
        <w:t>Syslab</w:t>
      </w:r>
      <w:r>
        <w:rPr>
          <w:rFonts w:hint="eastAsia"/>
        </w:rPr>
        <w:t>中进行</w:t>
      </w:r>
      <w:r w:rsidR="00C54231" w:rsidRPr="00B55EE6">
        <w:t>。</w:t>
      </w:r>
      <w:r>
        <w:rPr>
          <w:rFonts w:hint="eastAsia"/>
        </w:rPr>
        <w:t>首先将采集到的数据使用机器学习工具箱进行数据预处理，处理完成的数据使用深度学习工具箱进行模型训练，并将训练好的模型通过</w:t>
      </w:r>
      <w:r>
        <w:rPr>
          <w:rFonts w:hint="eastAsia"/>
        </w:rPr>
        <w:t>s</w:t>
      </w:r>
      <w:r>
        <w:t>ave</w:t>
      </w:r>
      <w:r>
        <w:rPr>
          <w:rFonts w:hint="eastAsia"/>
        </w:rPr>
        <w:t>函数保存为</w:t>
      </w:r>
      <w:r>
        <w:rPr>
          <w:rFonts w:hint="eastAsia"/>
        </w:rPr>
        <w:t>.mindir</w:t>
      </w:r>
      <w:r>
        <w:rPr>
          <w:rFonts w:hint="eastAsia"/>
        </w:rPr>
        <w:t>格式，最后将模型导出到指定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文件夹中用于接下来模型编译。</w:t>
      </w:r>
    </w:p>
    <w:p w14:paraId="0E3F1328" w14:textId="3A4AE2BD" w:rsidR="00005079" w:rsidRDefault="005E6335" w:rsidP="00B55EE6">
      <w:pPr>
        <w:pStyle w:val="a1"/>
        <w:ind w:firstLine="480"/>
      </w:pPr>
      <w:r>
        <w:rPr>
          <w:rFonts w:hint="eastAsia"/>
        </w:rPr>
        <w:t>Build</w:t>
      </w:r>
      <w:r>
        <w:rPr>
          <w:rFonts w:hint="eastAsia"/>
        </w:rPr>
        <w:t>模块主要负责</w:t>
      </w:r>
      <w:r w:rsidR="00D45362">
        <w:rPr>
          <w:rFonts w:hint="eastAsia"/>
        </w:rPr>
        <w:t>模型编译，该模块主要在用户</w:t>
      </w:r>
      <w:r w:rsidR="00D45362">
        <w:rPr>
          <w:rFonts w:hint="eastAsia"/>
        </w:rPr>
        <w:t>Linux</w:t>
      </w:r>
      <w:r w:rsidR="00D45362">
        <w:rPr>
          <w:rFonts w:hint="eastAsia"/>
        </w:rPr>
        <w:t>环境下进行。第一次</w:t>
      </w:r>
      <w:r w:rsidR="00E43EF6">
        <w:rPr>
          <w:rFonts w:hint="eastAsia"/>
        </w:rPr>
        <w:t>加载模型需进行编译，之后推理阶段将不再进行编译，但每次更换模型需重新编译新的模型。</w:t>
      </w:r>
      <w:r w:rsidR="00D45362">
        <w:rPr>
          <w:rFonts w:hint="eastAsia"/>
        </w:rPr>
        <w:t>首先用户需要在</w:t>
      </w:r>
      <w:r w:rsidR="00D45362">
        <w:rPr>
          <w:rFonts w:hint="eastAsia"/>
        </w:rPr>
        <w:t>build</w:t>
      </w:r>
      <w:r w:rsidR="00D45362">
        <w:rPr>
          <w:rFonts w:hint="eastAsia"/>
        </w:rPr>
        <w:t>文件夹中的</w:t>
      </w:r>
      <w:r w:rsidR="00D45362">
        <w:rPr>
          <w:rFonts w:hint="eastAsia"/>
        </w:rPr>
        <w:t>b</w:t>
      </w:r>
      <w:r w:rsidR="00D45362">
        <w:t>uild.sh</w:t>
      </w:r>
      <w:r w:rsidR="00D45362">
        <w:rPr>
          <w:rFonts w:hint="eastAsia"/>
        </w:rPr>
        <w:t>脚本中添加</w:t>
      </w:r>
      <w:r w:rsidR="00D45362">
        <w:rPr>
          <w:rFonts w:hint="eastAsia"/>
        </w:rPr>
        <w:t>mindspore</w:t>
      </w:r>
      <w:r w:rsidR="00D45362">
        <w:rPr>
          <w:rFonts w:hint="eastAsia"/>
        </w:rPr>
        <w:t>的编译环境和已保存的模型名称（每个用户不尽相同）。修改完成后，对</w:t>
      </w:r>
      <w:r w:rsidR="00D45362">
        <w:rPr>
          <w:rFonts w:hint="eastAsia"/>
        </w:rPr>
        <w:t>b</w:t>
      </w:r>
      <w:r w:rsidR="00D45362">
        <w:t>uild</w:t>
      </w:r>
      <w:r w:rsidR="00D45362">
        <w:rPr>
          <w:rFonts w:hint="eastAsia"/>
        </w:rPr>
        <w:t>中的</w:t>
      </w:r>
      <w:r w:rsidR="00D45362">
        <w:rPr>
          <w:rFonts w:hint="eastAsia"/>
        </w:rPr>
        <w:t>main</w:t>
      </w:r>
      <w:r w:rsidR="00D45362">
        <w:t>.c</w:t>
      </w:r>
      <w:r w:rsidR="00D45362">
        <w:rPr>
          <w:rFonts w:hint="eastAsia"/>
        </w:rPr>
        <w:t>进行编译生成输出文件</w:t>
      </w:r>
      <w:r w:rsidR="00D45362">
        <w:rPr>
          <w:rFonts w:hint="eastAsia"/>
        </w:rPr>
        <w:t>b</w:t>
      </w:r>
      <w:r w:rsidR="00D45362">
        <w:t>uild.out</w:t>
      </w:r>
      <w:r w:rsidR="00D45362">
        <w:rPr>
          <w:rFonts w:hint="eastAsia"/>
        </w:rPr>
        <w:t>。执行</w:t>
      </w:r>
      <w:r w:rsidR="00D45362">
        <w:rPr>
          <w:rFonts w:hint="eastAsia"/>
        </w:rPr>
        <w:t>build</w:t>
      </w:r>
      <w:r w:rsidR="00D45362">
        <w:t>.ou</w:t>
      </w:r>
      <w:r w:rsidR="00D45362">
        <w:rPr>
          <w:rFonts w:hint="eastAsia"/>
        </w:rPr>
        <w:t>t</w:t>
      </w:r>
      <w:r w:rsidR="00D45362">
        <w:rPr>
          <w:rFonts w:hint="eastAsia"/>
        </w:rPr>
        <w:t>后，将自动调用用户</w:t>
      </w:r>
      <w:r w:rsidR="00CF0F54">
        <w:rPr>
          <w:rFonts w:hint="eastAsia"/>
        </w:rPr>
        <w:t>已设置的编译环境、模型以及</w:t>
      </w:r>
      <w:r w:rsidR="00CF0F54">
        <w:rPr>
          <w:rFonts w:hint="eastAsia"/>
        </w:rPr>
        <w:t>mindspore</w:t>
      </w:r>
      <w:r w:rsidR="00CF0F54">
        <w:rPr>
          <w:rFonts w:hint="eastAsia"/>
        </w:rPr>
        <w:t>开放的</w:t>
      </w:r>
      <w:r w:rsidR="00CF0F54">
        <w:t>C++</w:t>
      </w:r>
      <w:r w:rsidR="00CF0F54">
        <w:rPr>
          <w:rFonts w:hint="eastAsia"/>
        </w:rPr>
        <w:t>接口</w:t>
      </w:r>
      <w:r w:rsidR="00CF0F54">
        <w:rPr>
          <w:rFonts w:hint="eastAsia"/>
        </w:rPr>
        <w:t>m</w:t>
      </w:r>
      <w:r w:rsidR="00CF0F54">
        <w:t>ain.cc</w:t>
      </w:r>
      <w:r w:rsidR="00CF0F54">
        <w:rPr>
          <w:rFonts w:hint="eastAsia"/>
        </w:rPr>
        <w:t>，使用</w:t>
      </w:r>
      <w:r w:rsidR="00CF0F54">
        <w:rPr>
          <w:rFonts w:hint="eastAsia"/>
        </w:rPr>
        <w:t>C</w:t>
      </w:r>
      <w:r w:rsidR="00CF0F54">
        <w:t>m</w:t>
      </w:r>
      <w:r w:rsidR="00CF0F54">
        <w:rPr>
          <w:rFonts w:hint="eastAsia"/>
        </w:rPr>
        <w:t>ake</w:t>
      </w:r>
      <w:r w:rsidR="00CF0F54">
        <w:rPr>
          <w:rFonts w:hint="eastAsia"/>
        </w:rPr>
        <w:t>对模型进行编译生成二进制的可执行文件</w:t>
      </w:r>
      <w:r w:rsidR="00CF0F54">
        <w:rPr>
          <w:rFonts w:hint="eastAsia"/>
        </w:rPr>
        <w:t>m</w:t>
      </w:r>
      <w:r w:rsidR="00CF0F54">
        <w:t>ain</w:t>
      </w:r>
      <w:r w:rsidR="00CF0F54">
        <w:rPr>
          <w:rFonts w:hint="eastAsia"/>
        </w:rPr>
        <w:t>，该文件将被存放在</w:t>
      </w:r>
      <w:r w:rsidR="00CF0F54">
        <w:rPr>
          <w:rFonts w:hint="eastAsia"/>
        </w:rPr>
        <w:t>o</w:t>
      </w:r>
      <w:r w:rsidR="00CF0F54">
        <w:t>ut</w:t>
      </w:r>
      <w:r w:rsidR="00CF0F54">
        <w:rPr>
          <w:rFonts w:hint="eastAsia"/>
        </w:rPr>
        <w:t>文件夹下，以便后续推理时使用。</w:t>
      </w:r>
    </w:p>
    <w:p w14:paraId="65E948E5" w14:textId="499A6637" w:rsidR="00C416A6" w:rsidRDefault="00C416A6" w:rsidP="00B55EE6">
      <w:pPr>
        <w:pStyle w:val="a1"/>
        <w:ind w:firstLine="480"/>
      </w:pPr>
      <w:r>
        <w:rPr>
          <w:rFonts w:hint="eastAsia"/>
        </w:rPr>
        <w:t>Infer</w:t>
      </w:r>
      <w:r>
        <w:rPr>
          <w:rFonts w:hint="eastAsia"/>
        </w:rPr>
        <w:t>模块主要负责模型推理和联合仿真建模的实现，该模块主要在</w:t>
      </w:r>
      <w:r>
        <w:rPr>
          <w:rFonts w:hint="eastAsia"/>
        </w:rPr>
        <w:t>Sysplorer</w:t>
      </w:r>
      <w:r>
        <w:rPr>
          <w:rFonts w:hint="eastAsia"/>
        </w:rPr>
        <w:t>平台中进行。</w:t>
      </w:r>
      <w:r w:rsidR="001168F7">
        <w:rPr>
          <w:rFonts w:hint="eastAsia"/>
        </w:rPr>
        <w:t>首先用户需要在</w:t>
      </w:r>
      <w:r w:rsidR="001168F7">
        <w:rPr>
          <w:rFonts w:hint="eastAsia"/>
        </w:rPr>
        <w:t>infer</w:t>
      </w:r>
      <w:r w:rsidR="001168F7">
        <w:rPr>
          <w:rFonts w:hint="eastAsia"/>
        </w:rPr>
        <w:t>文件夹中的</w:t>
      </w:r>
      <w:r w:rsidR="001168F7">
        <w:t>infer.sh</w:t>
      </w:r>
      <w:r w:rsidR="001168F7">
        <w:rPr>
          <w:rFonts w:hint="eastAsia"/>
        </w:rPr>
        <w:t>脚本中添加</w:t>
      </w:r>
      <w:r w:rsidR="001168F7">
        <w:rPr>
          <w:rFonts w:hint="eastAsia"/>
        </w:rPr>
        <w:t>mindspore</w:t>
      </w:r>
      <w:r w:rsidR="001168F7">
        <w:rPr>
          <w:rFonts w:hint="eastAsia"/>
        </w:rPr>
        <w:t>的编译环境和已保存的模型名称（每个用户不尽相同）。</w:t>
      </w:r>
      <w:r w:rsidR="00870A03">
        <w:rPr>
          <w:rFonts w:hint="eastAsia"/>
        </w:rPr>
        <w:t>然后用户需要根据自己仿真模型的输入输出</w:t>
      </w:r>
      <w:r w:rsidR="00925BA4">
        <w:rPr>
          <w:rFonts w:hint="eastAsia"/>
        </w:rPr>
        <w:t>构建自己的</w:t>
      </w:r>
      <w:r w:rsidR="00925BA4">
        <w:t>modelica</w:t>
      </w:r>
      <w:r w:rsidR="00925BA4">
        <w:rPr>
          <w:rFonts w:hint="eastAsia"/>
        </w:rPr>
        <w:t>模型，并将</w:t>
      </w:r>
      <w:r w:rsidR="00925BA4">
        <w:rPr>
          <w:rFonts w:hint="eastAsia"/>
        </w:rPr>
        <w:t>C</w:t>
      </w:r>
      <w:r w:rsidR="00925BA4">
        <w:rPr>
          <w:rFonts w:hint="eastAsia"/>
        </w:rPr>
        <w:t>函数接口传入</w:t>
      </w:r>
      <w:r w:rsidR="00925BA4">
        <w:t>modelica</w:t>
      </w:r>
      <w:r w:rsidR="00925BA4">
        <w:rPr>
          <w:rFonts w:hint="eastAsia"/>
        </w:rPr>
        <w:t>中。</w:t>
      </w:r>
      <w:r w:rsidR="00925BA4">
        <w:rPr>
          <w:rFonts w:hint="eastAsia"/>
        </w:rPr>
        <w:lastRenderedPageBreak/>
        <w:t>构建完成模型后即可进行联合仿真，数据模型会将上一个数学物理模型传出的数据读入，通过</w:t>
      </w:r>
      <w:r w:rsidR="00925BA4" w:rsidRPr="00925BA4">
        <w:t>modelica</w:t>
      </w:r>
      <w:r w:rsidR="00925BA4">
        <w:rPr>
          <w:rFonts w:hint="eastAsia"/>
        </w:rPr>
        <w:t>调用</w:t>
      </w:r>
      <w:r w:rsidR="00925BA4">
        <w:rPr>
          <w:rFonts w:hint="eastAsia"/>
        </w:rPr>
        <w:t>main</w:t>
      </w:r>
      <w:r w:rsidR="00925BA4">
        <w:t>.c</w:t>
      </w:r>
      <w:r w:rsidR="00925BA4">
        <w:rPr>
          <w:rFonts w:hint="eastAsia"/>
        </w:rPr>
        <w:t>，将数据传递给</w:t>
      </w:r>
      <w:r w:rsidR="00925BA4">
        <w:rPr>
          <w:rFonts w:hint="eastAsia"/>
        </w:rPr>
        <w:t>C</w:t>
      </w:r>
      <w:r w:rsidR="00925BA4">
        <w:rPr>
          <w:rFonts w:hint="eastAsia"/>
        </w:rPr>
        <w:t>函数，</w:t>
      </w:r>
      <w:r w:rsidR="00925BA4">
        <w:rPr>
          <w:rFonts w:hint="eastAsia"/>
        </w:rPr>
        <w:t>C</w:t>
      </w:r>
      <w:r w:rsidR="00925BA4">
        <w:rPr>
          <w:rFonts w:hint="eastAsia"/>
        </w:rPr>
        <w:t>函数一方面会通过调用</w:t>
      </w:r>
      <w:r w:rsidR="00925BA4">
        <w:rPr>
          <w:rFonts w:hint="eastAsia"/>
        </w:rPr>
        <w:t>i</w:t>
      </w:r>
      <w:r w:rsidR="00925BA4">
        <w:t>nfer.sh</w:t>
      </w:r>
      <w:r w:rsidR="00925BA4">
        <w:rPr>
          <w:rFonts w:hint="eastAsia"/>
        </w:rPr>
        <w:t>将用户已设置的编译环境、模型传递给可执行二进制文件</w:t>
      </w:r>
      <w:r w:rsidR="00925BA4">
        <w:rPr>
          <w:rFonts w:hint="eastAsia"/>
        </w:rPr>
        <w:t>m</w:t>
      </w:r>
      <w:r w:rsidR="00925BA4">
        <w:t>ain</w:t>
      </w:r>
      <w:r w:rsidR="00925BA4">
        <w:rPr>
          <w:rFonts w:hint="eastAsia"/>
        </w:rPr>
        <w:t>，另一方面会通过共享内存将仿真数据传递给</w:t>
      </w:r>
      <w:r w:rsidR="00925BA4" w:rsidRPr="00925BA4">
        <w:rPr>
          <w:rFonts w:hint="eastAsia"/>
        </w:rPr>
        <w:t>mindspore</w:t>
      </w:r>
      <w:r w:rsidR="00925BA4" w:rsidRPr="00925BA4">
        <w:rPr>
          <w:rFonts w:hint="eastAsia"/>
        </w:rPr>
        <w:t>开放的</w:t>
      </w:r>
      <w:r w:rsidR="00925BA4" w:rsidRPr="00925BA4">
        <w:rPr>
          <w:rFonts w:hint="eastAsia"/>
        </w:rPr>
        <w:t>C++</w:t>
      </w:r>
      <w:r w:rsidR="00925BA4" w:rsidRPr="00925BA4">
        <w:rPr>
          <w:rFonts w:hint="eastAsia"/>
        </w:rPr>
        <w:t>接口</w:t>
      </w:r>
      <w:r w:rsidR="00925BA4" w:rsidRPr="00925BA4">
        <w:rPr>
          <w:rFonts w:hint="eastAsia"/>
        </w:rPr>
        <w:t>main.cc</w:t>
      </w:r>
      <w:r w:rsidR="00925BA4">
        <w:rPr>
          <w:rFonts w:hint="eastAsia"/>
        </w:rPr>
        <w:t>，</w:t>
      </w:r>
      <w:r w:rsidR="00925BA4">
        <w:rPr>
          <w:rFonts w:hint="eastAsia"/>
        </w:rPr>
        <w:t>main</w:t>
      </w:r>
      <w:r w:rsidR="00925BA4">
        <w:t>.cc</w:t>
      </w:r>
      <w:r w:rsidR="00925BA4">
        <w:rPr>
          <w:rFonts w:hint="eastAsia"/>
        </w:rPr>
        <w:t>再将数据传递给</w:t>
      </w:r>
      <w:r w:rsidR="00925BA4">
        <w:rPr>
          <w:rFonts w:hint="eastAsia"/>
        </w:rPr>
        <w:t>m</w:t>
      </w:r>
      <w:r w:rsidR="00925BA4">
        <w:t>ain</w:t>
      </w:r>
      <w:r w:rsidR="00925BA4">
        <w:rPr>
          <w:rFonts w:hint="eastAsia"/>
        </w:rPr>
        <w:t>以供推理。在</w:t>
      </w:r>
      <w:r w:rsidR="00925BA4">
        <w:rPr>
          <w:rFonts w:hint="eastAsia"/>
        </w:rPr>
        <w:t>main</w:t>
      </w:r>
      <w:r w:rsidR="00925BA4">
        <w:rPr>
          <w:rFonts w:hint="eastAsia"/>
        </w:rPr>
        <w:t>收到</w:t>
      </w:r>
      <w:r w:rsidR="00925BA4">
        <w:rPr>
          <w:rFonts w:hint="eastAsia"/>
        </w:rPr>
        <w:t>C</w:t>
      </w:r>
      <w:r w:rsidR="00925BA4">
        <w:rPr>
          <w:rFonts w:hint="eastAsia"/>
        </w:rPr>
        <w:t>函数和</w:t>
      </w:r>
      <w:r w:rsidR="00925BA4">
        <w:rPr>
          <w:rFonts w:hint="eastAsia"/>
        </w:rPr>
        <w:t>C</w:t>
      </w:r>
      <w:r w:rsidR="00925BA4">
        <w:t>++</w:t>
      </w:r>
      <w:r w:rsidR="00925BA4">
        <w:rPr>
          <w:rFonts w:hint="eastAsia"/>
        </w:rPr>
        <w:t>函数传递的所有信息后，将进行推理，并把模型推理的结果通过</w:t>
      </w:r>
      <w:r w:rsidR="00925BA4">
        <w:rPr>
          <w:rFonts w:hint="eastAsia"/>
        </w:rPr>
        <w:t>main</w:t>
      </w:r>
      <w:r w:rsidR="00925BA4">
        <w:t>.cc</w:t>
      </w:r>
      <w:r w:rsidR="00925BA4">
        <w:rPr>
          <w:rFonts w:hint="eastAsia"/>
        </w:rPr>
        <w:t>、</w:t>
      </w:r>
      <w:r w:rsidR="00925BA4">
        <w:rPr>
          <w:rFonts w:hint="eastAsia"/>
        </w:rPr>
        <w:t>m</w:t>
      </w:r>
      <w:r w:rsidR="00925BA4">
        <w:t>ain.c</w:t>
      </w:r>
      <w:r w:rsidR="00925BA4">
        <w:rPr>
          <w:rFonts w:hint="eastAsia"/>
        </w:rPr>
        <w:t>回传给</w:t>
      </w:r>
      <w:r w:rsidR="001924E4">
        <w:rPr>
          <w:rFonts w:hint="eastAsia"/>
        </w:rPr>
        <w:t>Sysplorer</w:t>
      </w:r>
      <w:r w:rsidR="001924E4">
        <w:rPr>
          <w:rFonts w:hint="eastAsia"/>
        </w:rPr>
        <w:t>数学模型，该流程同样使用了共享内存技术。最后，</w:t>
      </w:r>
      <w:r w:rsidR="001924E4">
        <w:rPr>
          <w:rFonts w:hint="eastAsia"/>
        </w:rPr>
        <w:t>Sysplorer</w:t>
      </w:r>
      <w:r w:rsidR="001924E4">
        <w:rPr>
          <w:rFonts w:hint="eastAsia"/>
        </w:rPr>
        <w:t>数学模型在收到推理结果后，将选择继续传递给下一个数学物理模型还是结果展示（取决于用户搭建的联合仿真模型）。</w:t>
      </w:r>
    </w:p>
    <w:p w14:paraId="0AAB9093" w14:textId="1E394143" w:rsidR="00A632D2" w:rsidRDefault="00A632D2" w:rsidP="00A632D2">
      <w:pPr>
        <w:pStyle w:val="1"/>
        <w:spacing w:line="300" w:lineRule="auto"/>
        <w:rPr>
          <w:rFonts w:eastAsia="微软雅黑"/>
          <w:color w:val="0070C0"/>
        </w:rPr>
      </w:pPr>
      <w:bookmarkStart w:id="7" w:name="_Toc130567610"/>
      <w:r>
        <w:rPr>
          <w:rFonts w:eastAsia="微软雅黑" w:hint="eastAsia"/>
          <w:color w:val="0070C0"/>
        </w:rPr>
        <w:t>应用流程</w:t>
      </w:r>
      <w:bookmarkEnd w:id="7"/>
    </w:p>
    <w:p w14:paraId="14BEB226" w14:textId="6F2F582B" w:rsidR="00FE5B00" w:rsidRDefault="0067256B" w:rsidP="00545AC1">
      <w:pPr>
        <w:pStyle w:val="a1"/>
        <w:ind w:firstLine="480"/>
      </w:pPr>
      <w:r>
        <w:rPr>
          <w:rFonts w:hint="eastAsia"/>
        </w:rPr>
        <w:t>本操作手册主要基于伺服翼系统进行机理数据融合仿真建模，</w:t>
      </w:r>
      <w:r w:rsidR="00FE5B00">
        <w:rPr>
          <w:rFonts w:hint="eastAsia"/>
        </w:rPr>
        <w:t>将复杂的伺服翼系统替换为数据驱动的深度学习模型，即将下图中</w:t>
      </w:r>
      <w:r w:rsidR="00FE5B00">
        <w:rPr>
          <w:rFonts w:hint="eastAsia"/>
        </w:rPr>
        <w:t>S</w:t>
      </w:r>
      <w:r w:rsidR="00FE5B00">
        <w:t>ystem02H</w:t>
      </w:r>
      <w:r w:rsidR="00FE5B00">
        <w:rPr>
          <w:rFonts w:hint="eastAsia"/>
        </w:rPr>
        <w:t>机理模型替换为</w:t>
      </w:r>
      <w:r w:rsidR="00FE5B00">
        <w:rPr>
          <w:rFonts w:hint="eastAsia"/>
        </w:rPr>
        <w:t>A</w:t>
      </w:r>
      <w:r w:rsidR="00FE5B00">
        <w:t>I</w:t>
      </w:r>
      <w:r w:rsidR="00FE5B00">
        <w:rPr>
          <w:rFonts w:hint="eastAsia"/>
        </w:rPr>
        <w:t>Model</w:t>
      </w:r>
      <w:r w:rsidR="00FE5B00">
        <w:rPr>
          <w:rFonts w:hint="eastAsia"/>
        </w:rPr>
        <w:t>数据模型。</w:t>
      </w:r>
    </w:p>
    <w:p w14:paraId="15896A2E" w14:textId="6D86CA7C" w:rsidR="00545AC1" w:rsidRDefault="00FE5B00" w:rsidP="00FE5B00">
      <w:r>
        <w:rPr>
          <w:noProof/>
        </w:rPr>
        <w:drawing>
          <wp:inline distT="0" distB="0" distL="0" distR="0" wp14:anchorId="1A439BC0" wp14:editId="2C5782A9">
            <wp:extent cx="2628920" cy="1478866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543" cy="151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D6B51" wp14:editId="5A315B5A">
            <wp:extent cx="2625969" cy="1477206"/>
            <wp:effectExtent l="0" t="0" r="317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241" cy="150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D4AE" w14:textId="73040A2A" w:rsidR="00FE5B00" w:rsidRDefault="00FE5B00" w:rsidP="00FE5B00">
      <w:pPr>
        <w:pStyle w:val="afc"/>
        <w:spacing w:before="97" w:after="97"/>
        <w:rPr>
          <w:rFonts w:ascii="宋体" w:hAnsi="宋体"/>
          <w:b w:val="0"/>
        </w:rPr>
      </w:pPr>
      <w:r w:rsidRPr="009A7A58">
        <w:rPr>
          <w:rFonts w:ascii="宋体" w:hAnsi="宋体"/>
          <w:b w:val="0"/>
        </w:rPr>
        <w:t>图</w:t>
      </w:r>
      <w:r>
        <w:rPr>
          <w:rFonts w:ascii="宋体" w:hAnsi="宋体"/>
          <w:b w:val="0"/>
        </w:rPr>
        <w:t>3</w:t>
      </w:r>
      <w:r w:rsidRPr="009A7A58">
        <w:rPr>
          <w:rFonts w:ascii="宋体" w:hAnsi="宋体"/>
          <w:b w:val="0"/>
        </w:rPr>
        <w:t>.</w:t>
      </w:r>
      <w:r>
        <w:rPr>
          <w:rFonts w:ascii="宋体" w:hAnsi="宋体"/>
          <w:b w:val="0"/>
        </w:rPr>
        <w:t>1</w:t>
      </w:r>
      <w:r w:rsidRPr="009A7A58">
        <w:rPr>
          <w:rFonts w:ascii="宋体" w:hAnsi="宋体"/>
          <w:b w:val="0"/>
        </w:rPr>
        <w:t xml:space="preserve"> </w:t>
      </w:r>
      <w:r w:rsidR="00244490" w:rsidRPr="00244490">
        <w:rPr>
          <w:rFonts w:ascii="宋体" w:hAnsi="宋体"/>
          <w:b w:val="0"/>
        </w:rPr>
        <w:t>System02H</w:t>
      </w:r>
      <w:r>
        <w:rPr>
          <w:rFonts w:ascii="宋体" w:hAnsi="宋体" w:hint="eastAsia"/>
          <w:b w:val="0"/>
        </w:rPr>
        <w:t>模型</w:t>
      </w:r>
      <w:r w:rsidR="00244490">
        <w:rPr>
          <w:rFonts w:ascii="宋体" w:hAnsi="宋体" w:hint="eastAsia"/>
          <w:b w:val="0"/>
        </w:rPr>
        <w:t>（左）和</w:t>
      </w:r>
      <w:r w:rsidR="00244490" w:rsidRPr="00244490">
        <w:rPr>
          <w:rFonts w:ascii="宋体" w:hAnsi="宋体"/>
          <w:b w:val="0"/>
        </w:rPr>
        <w:t>AIModel</w:t>
      </w:r>
      <w:r w:rsidR="00244490">
        <w:rPr>
          <w:rFonts w:ascii="宋体" w:hAnsi="宋体" w:hint="eastAsia"/>
          <w:b w:val="0"/>
        </w:rPr>
        <w:t>模型（右）</w:t>
      </w:r>
    </w:p>
    <w:p w14:paraId="6712F4ED" w14:textId="4D16ED65" w:rsidR="00FE5B00" w:rsidRDefault="00244490" w:rsidP="00244490">
      <w:pPr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Sys</w:t>
      </w:r>
      <w:r>
        <w:t>plorer</w:t>
      </w:r>
      <w:r>
        <w:rPr>
          <w:rFonts w:hint="eastAsia"/>
        </w:rPr>
        <w:t>构建的</w:t>
      </w:r>
      <w:r>
        <w:rPr>
          <w:rFonts w:hint="eastAsia"/>
        </w:rPr>
        <w:t>S</w:t>
      </w:r>
      <w:r>
        <w:t>ystem02H</w:t>
      </w:r>
      <w:r>
        <w:rPr>
          <w:rFonts w:hint="eastAsia"/>
        </w:rPr>
        <w:t>伺服翼机理模型如下图所示：</w:t>
      </w:r>
    </w:p>
    <w:p w14:paraId="7E59AEAE" w14:textId="56F53447" w:rsidR="00244490" w:rsidRDefault="00244490" w:rsidP="00244490">
      <w:r>
        <w:rPr>
          <w:rFonts w:hint="eastAsia"/>
          <w:noProof/>
        </w:rPr>
        <w:lastRenderedPageBreak/>
        <w:drawing>
          <wp:inline distT="0" distB="0" distL="0" distR="0" wp14:anchorId="2BD7669A" wp14:editId="144814A8">
            <wp:extent cx="5274945" cy="2967355"/>
            <wp:effectExtent l="0" t="0" r="190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7185" w14:textId="3C6A5B14" w:rsidR="00121A7B" w:rsidRPr="00121A7B" w:rsidRDefault="00121A7B" w:rsidP="00121A7B">
      <w:pPr>
        <w:pStyle w:val="afc"/>
        <w:spacing w:before="97" w:after="97"/>
        <w:rPr>
          <w:rFonts w:ascii="宋体" w:hAnsi="宋体"/>
          <w:b w:val="0"/>
        </w:rPr>
      </w:pPr>
      <w:r w:rsidRPr="009A7A58">
        <w:rPr>
          <w:rFonts w:ascii="宋体" w:hAnsi="宋体"/>
          <w:b w:val="0"/>
        </w:rPr>
        <w:t>图</w:t>
      </w:r>
      <w:r>
        <w:rPr>
          <w:rFonts w:ascii="宋体" w:hAnsi="宋体"/>
          <w:b w:val="0"/>
        </w:rPr>
        <w:t>3</w:t>
      </w:r>
      <w:r w:rsidRPr="009A7A58">
        <w:rPr>
          <w:rFonts w:ascii="宋体" w:hAnsi="宋体"/>
          <w:b w:val="0"/>
        </w:rPr>
        <w:t>.</w:t>
      </w:r>
      <w:r w:rsidR="000A14D6">
        <w:rPr>
          <w:rFonts w:ascii="宋体" w:hAnsi="宋体"/>
          <w:b w:val="0"/>
        </w:rPr>
        <w:t>2</w:t>
      </w:r>
      <w:r w:rsidRPr="009A7A58">
        <w:rPr>
          <w:rFonts w:ascii="宋体" w:hAnsi="宋体"/>
          <w:b w:val="0"/>
        </w:rPr>
        <w:t xml:space="preserve"> </w:t>
      </w:r>
      <w:r w:rsidRPr="00244490">
        <w:rPr>
          <w:rFonts w:ascii="宋体" w:hAnsi="宋体"/>
          <w:b w:val="0"/>
        </w:rPr>
        <w:t>System02H</w:t>
      </w:r>
      <w:r>
        <w:rPr>
          <w:rFonts w:ascii="宋体" w:hAnsi="宋体" w:hint="eastAsia"/>
          <w:b w:val="0"/>
        </w:rPr>
        <w:t>模型</w:t>
      </w:r>
    </w:p>
    <w:p w14:paraId="7D79A705" w14:textId="160D9660" w:rsidR="00A632D2" w:rsidRPr="00A632D2" w:rsidRDefault="00A632D2" w:rsidP="00A632D2">
      <w:pPr>
        <w:pStyle w:val="2"/>
        <w:spacing w:line="300" w:lineRule="auto"/>
        <w:rPr>
          <w:rFonts w:eastAsia="微软雅黑"/>
          <w:color w:val="0070C0"/>
          <w:sz w:val="32"/>
        </w:rPr>
      </w:pPr>
      <w:bookmarkStart w:id="8" w:name="_Toc130567611"/>
      <w:r>
        <w:rPr>
          <w:rFonts w:eastAsia="微软雅黑" w:hint="eastAsia"/>
          <w:color w:val="0070C0"/>
          <w:sz w:val="32"/>
        </w:rPr>
        <w:t>操作步骤</w:t>
      </w:r>
      <w:bookmarkEnd w:id="8"/>
    </w:p>
    <w:p w14:paraId="02E8BB9E" w14:textId="7C37CF1B" w:rsidR="00326D34" w:rsidRDefault="00B502D8" w:rsidP="00903FB3">
      <w:pPr>
        <w:ind w:firstLineChars="200" w:firstLine="480"/>
      </w:pPr>
      <w:r w:rsidRPr="00B502D8">
        <w:rPr>
          <w:rFonts w:hint="eastAsia"/>
        </w:rPr>
        <w:t>基于</w:t>
      </w:r>
      <w:r w:rsidRPr="00B502D8">
        <w:rPr>
          <w:rFonts w:hint="eastAsia"/>
        </w:rPr>
        <w:t>Syslab</w:t>
      </w:r>
      <w:r w:rsidRPr="00B502D8">
        <w:rPr>
          <w:rFonts w:hint="eastAsia"/>
        </w:rPr>
        <w:t>和</w:t>
      </w:r>
      <w:r w:rsidRPr="00B502D8">
        <w:rPr>
          <w:rFonts w:hint="eastAsia"/>
        </w:rPr>
        <w:t>Sysplorer</w:t>
      </w:r>
      <w:r w:rsidRPr="00B502D8">
        <w:rPr>
          <w:rFonts w:hint="eastAsia"/>
        </w:rPr>
        <w:t>的机理数据融合仿真建模</w:t>
      </w:r>
      <w:r>
        <w:rPr>
          <w:rFonts w:hint="eastAsia"/>
        </w:rPr>
        <w:t>实现</w:t>
      </w:r>
      <w:r w:rsidR="00903FB3">
        <w:rPr>
          <w:rFonts w:hint="eastAsia"/>
        </w:rPr>
        <w:t>分为</w:t>
      </w:r>
      <w:r>
        <w:rPr>
          <w:rFonts w:hint="eastAsia"/>
        </w:rPr>
        <w:t>以下三</w:t>
      </w:r>
      <w:r w:rsidR="00903FB3">
        <w:rPr>
          <w:rFonts w:hint="eastAsia"/>
        </w:rPr>
        <w:t>步：</w:t>
      </w:r>
    </w:p>
    <w:p w14:paraId="0BD4C859" w14:textId="4B0EF98B" w:rsidR="00903FB3" w:rsidRPr="00142503" w:rsidRDefault="00B502D8" w:rsidP="00142503">
      <w:pPr>
        <w:pStyle w:val="3"/>
        <w:rPr>
          <w:rFonts w:ascii="宋体" w:hAnsi="宋体"/>
        </w:rPr>
      </w:pPr>
      <w:bookmarkStart w:id="9" w:name="_Toc130567612"/>
      <w:r w:rsidRPr="00142503">
        <w:rPr>
          <w:rFonts w:ascii="宋体" w:hAnsi="宋体" w:hint="eastAsia"/>
          <w:color w:val="0070C0"/>
        </w:rPr>
        <w:t>Train</w:t>
      </w:r>
      <w:bookmarkEnd w:id="9"/>
    </w:p>
    <w:p w14:paraId="6DA98523" w14:textId="70ECABAB" w:rsidR="00B502D8" w:rsidRDefault="00BD13B2" w:rsidP="00BD13B2">
      <w:r>
        <w:rPr>
          <w:noProof/>
        </w:rPr>
        <w:drawing>
          <wp:inline distT="0" distB="0" distL="0" distR="0" wp14:anchorId="4282AC97" wp14:editId="515270C8">
            <wp:extent cx="5274945" cy="2967355"/>
            <wp:effectExtent l="0" t="0" r="1905" b="444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模型训练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F5D4" w14:textId="4BC88B6A" w:rsidR="00B502D8" w:rsidRDefault="00B502D8" w:rsidP="003E5156">
      <w:pPr>
        <w:pStyle w:val="afc"/>
        <w:spacing w:before="97" w:after="97"/>
        <w:rPr>
          <w:rFonts w:ascii="宋体" w:hAnsi="宋体"/>
          <w:b w:val="0"/>
        </w:rPr>
      </w:pPr>
      <w:bookmarkStart w:id="10" w:name="_Hlk130549371"/>
      <w:r w:rsidRPr="009A7A58">
        <w:rPr>
          <w:rFonts w:ascii="宋体" w:hAnsi="宋体"/>
          <w:b w:val="0"/>
        </w:rPr>
        <w:t>图</w:t>
      </w:r>
      <w:r>
        <w:rPr>
          <w:rFonts w:ascii="宋体" w:hAnsi="宋体"/>
          <w:b w:val="0"/>
        </w:rPr>
        <w:t>3</w:t>
      </w:r>
      <w:r w:rsidRPr="009A7A58">
        <w:rPr>
          <w:rFonts w:ascii="宋体" w:hAnsi="宋体"/>
          <w:b w:val="0"/>
        </w:rPr>
        <w:t>.</w:t>
      </w:r>
      <w:r w:rsidR="000A14D6">
        <w:rPr>
          <w:rFonts w:ascii="宋体" w:hAnsi="宋体"/>
          <w:b w:val="0"/>
        </w:rPr>
        <w:t>3</w:t>
      </w:r>
      <w:r w:rsidRPr="009A7A58">
        <w:rPr>
          <w:rFonts w:ascii="宋体" w:hAnsi="宋体"/>
          <w:b w:val="0"/>
        </w:rPr>
        <w:t xml:space="preserve"> </w:t>
      </w:r>
      <w:r>
        <w:rPr>
          <w:rFonts w:ascii="宋体" w:hAnsi="宋体" w:hint="eastAsia"/>
          <w:b w:val="0"/>
        </w:rPr>
        <w:t>模型训练</w:t>
      </w:r>
      <w:bookmarkEnd w:id="10"/>
    </w:p>
    <w:p w14:paraId="7298CECA" w14:textId="468749B6" w:rsidR="00BD13B2" w:rsidRDefault="00C47BE7" w:rsidP="00BD13B2">
      <w:pPr>
        <w:pStyle w:val="a1"/>
        <w:ind w:firstLine="480"/>
      </w:pPr>
      <w:r>
        <w:rPr>
          <w:rFonts w:hint="eastAsia"/>
        </w:rPr>
        <w:lastRenderedPageBreak/>
        <w:t>该系统有四个输入参数，二十四个输出参数，共</w:t>
      </w:r>
      <w:r>
        <w:rPr>
          <w:rFonts w:hint="eastAsia"/>
        </w:rPr>
        <w:t>7</w:t>
      </w:r>
      <w:r>
        <w:t>5150</w:t>
      </w:r>
      <w:r>
        <w:rPr>
          <w:rFonts w:hint="eastAsia"/>
        </w:rPr>
        <w:t>条数据参与训练。模型采用传统的全连接网络，学习率为</w:t>
      </w:r>
      <w:r>
        <w:rPr>
          <w:rFonts w:hint="eastAsia"/>
        </w:rPr>
        <w:t>1</w:t>
      </w:r>
      <w:r>
        <w:t>e-5</w:t>
      </w:r>
      <w:r>
        <w:rPr>
          <w:rFonts w:hint="eastAsia"/>
        </w:rPr>
        <w:t>，损失函数为“</w:t>
      </w:r>
      <w:r>
        <w:rPr>
          <w:rFonts w:hint="eastAsia"/>
        </w:rPr>
        <w:t>L</w:t>
      </w:r>
      <w:r>
        <w:t>1Loss</w:t>
      </w:r>
      <w:r>
        <w:rPr>
          <w:rFonts w:hint="eastAsia"/>
        </w:rPr>
        <w:t>”，优化器为“</w:t>
      </w:r>
      <w:r>
        <w:rPr>
          <w:rFonts w:hint="eastAsia"/>
        </w:rPr>
        <w:t>A</w:t>
      </w:r>
      <w:r>
        <w:t>damWeightDecay</w:t>
      </w:r>
      <w:r>
        <w:rPr>
          <w:rFonts w:hint="eastAsia"/>
        </w:rPr>
        <w:t>”，评估指标为“</w:t>
      </w:r>
      <w:r>
        <w:rPr>
          <w:rFonts w:hint="eastAsia"/>
        </w:rPr>
        <w:t>M</w:t>
      </w:r>
      <w:r>
        <w:t>SE</w:t>
      </w:r>
      <w:r>
        <w:rPr>
          <w:rFonts w:hint="eastAsia"/>
        </w:rPr>
        <w:t>”，批次大小为</w:t>
      </w:r>
      <w:r>
        <w:rPr>
          <w:rFonts w:hint="eastAsia"/>
        </w:rPr>
        <w:t>5</w:t>
      </w:r>
      <w:r>
        <w:t>01</w:t>
      </w:r>
      <w:r>
        <w:rPr>
          <w:rFonts w:hint="eastAsia"/>
        </w:rPr>
        <w:t>，训练轮次为</w:t>
      </w:r>
      <w:r w:rsidR="0005279B">
        <w:t>5</w:t>
      </w:r>
      <w:r>
        <w:t>0000</w:t>
      </w:r>
      <w:r>
        <w:rPr>
          <w:rFonts w:hint="eastAsia"/>
        </w:rPr>
        <w:t>，采用</w:t>
      </w:r>
      <w:r>
        <w:rPr>
          <w:rFonts w:hint="eastAsia"/>
        </w:rPr>
        <w:t>G</w:t>
      </w:r>
      <w:r>
        <w:t>PU</w:t>
      </w:r>
      <w:r>
        <w:rPr>
          <w:rFonts w:hint="eastAsia"/>
        </w:rPr>
        <w:t>训练。</w:t>
      </w:r>
      <w:r w:rsidR="00B74166">
        <w:rPr>
          <w:rFonts w:hint="eastAsia"/>
        </w:rPr>
        <w:t>将上述参数设置完成后进行训练并将训练完成的模型保存为</w:t>
      </w:r>
      <w:r w:rsidR="00B74166">
        <w:rPr>
          <w:rFonts w:hint="eastAsia"/>
        </w:rPr>
        <w:t>.</w:t>
      </w:r>
      <w:r w:rsidR="00B74166">
        <w:t>mindir</w:t>
      </w:r>
      <w:r w:rsidR="00B74166">
        <w:rPr>
          <w:rFonts w:hint="eastAsia"/>
        </w:rPr>
        <w:t>格式</w:t>
      </w:r>
      <w:r w:rsidR="006B3845">
        <w:rPr>
          <w:rFonts w:hint="eastAsia"/>
        </w:rPr>
        <w:t>，最后将其复制到指定</w:t>
      </w:r>
      <w:r w:rsidR="006B3845">
        <w:rPr>
          <w:rFonts w:hint="eastAsia"/>
        </w:rPr>
        <w:t>model</w:t>
      </w:r>
      <w:r w:rsidR="006B3845">
        <w:rPr>
          <w:rFonts w:hint="eastAsia"/>
        </w:rPr>
        <w:t>文件下。</w:t>
      </w:r>
    </w:p>
    <w:p w14:paraId="4661816B" w14:textId="62F49551" w:rsidR="00150292" w:rsidRDefault="00150292" w:rsidP="00150292">
      <w:r>
        <w:rPr>
          <w:rFonts w:hint="eastAsia"/>
          <w:noProof/>
        </w:rPr>
        <w:drawing>
          <wp:inline distT="0" distB="0" distL="0" distR="0" wp14:anchorId="3394722C" wp14:editId="7406F2A6">
            <wp:extent cx="5274945" cy="3157855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in操作步骤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6CDE" w14:textId="64B313FF" w:rsidR="00150292" w:rsidRDefault="00150292" w:rsidP="00150292">
      <w:pPr>
        <w:pStyle w:val="afc"/>
        <w:spacing w:before="97" w:after="97"/>
        <w:rPr>
          <w:rFonts w:ascii="宋体" w:hAnsi="宋体"/>
          <w:b w:val="0"/>
        </w:rPr>
      </w:pPr>
      <w:r w:rsidRPr="009A7A58">
        <w:rPr>
          <w:rFonts w:ascii="宋体" w:hAnsi="宋体"/>
          <w:b w:val="0"/>
        </w:rPr>
        <w:t>图</w:t>
      </w:r>
      <w:r>
        <w:rPr>
          <w:rFonts w:ascii="宋体" w:hAnsi="宋体"/>
          <w:b w:val="0"/>
        </w:rPr>
        <w:t>3</w:t>
      </w:r>
      <w:r w:rsidRPr="009A7A58">
        <w:rPr>
          <w:rFonts w:ascii="宋体" w:hAnsi="宋体"/>
          <w:b w:val="0"/>
        </w:rPr>
        <w:t>.</w:t>
      </w:r>
      <w:r w:rsidR="000A14D6">
        <w:rPr>
          <w:rFonts w:ascii="宋体" w:hAnsi="宋体"/>
          <w:b w:val="0"/>
        </w:rPr>
        <w:t>4</w:t>
      </w:r>
      <w:r w:rsidRPr="009A7A58">
        <w:rPr>
          <w:rFonts w:ascii="宋体" w:hAnsi="宋体"/>
          <w:b w:val="0"/>
        </w:rPr>
        <w:t xml:space="preserve"> </w:t>
      </w:r>
      <w:r>
        <w:rPr>
          <w:rFonts w:ascii="宋体" w:hAnsi="宋体" w:hint="eastAsia"/>
          <w:b w:val="0"/>
        </w:rPr>
        <w:t>模型保存</w:t>
      </w:r>
    </w:p>
    <w:p w14:paraId="5C11211C" w14:textId="06BBAC32" w:rsidR="00150292" w:rsidRPr="00150292" w:rsidRDefault="00125B8F" w:rsidP="00125B8F">
      <w:pPr>
        <w:wordWrap w:val="0"/>
        <w:ind w:firstLineChars="200" w:firstLine="480"/>
      </w:pPr>
      <w:r>
        <w:rPr>
          <w:rFonts w:hint="eastAsia"/>
        </w:rPr>
        <w:t>使用命令</w:t>
      </w:r>
      <w:r w:rsidRPr="00125B8F">
        <w:rPr>
          <w:rFonts w:hint="eastAsia"/>
        </w:rPr>
        <w:t>cp /</w:t>
      </w:r>
      <w:r>
        <w:t>{H</w:t>
      </w:r>
      <w:r>
        <w:rPr>
          <w:rFonts w:hint="eastAsia"/>
        </w:rPr>
        <w:t>ome</w:t>
      </w:r>
      <w:r>
        <w:t>}</w:t>
      </w:r>
      <w:r w:rsidRPr="00125B8F">
        <w:rPr>
          <w:rFonts w:hint="eastAsia"/>
        </w:rPr>
        <w:t>/</w:t>
      </w:r>
      <w:r>
        <w:t>{model}</w:t>
      </w:r>
      <w:r w:rsidRPr="00125B8F">
        <w:rPr>
          <w:rFonts w:hint="eastAsia"/>
        </w:rPr>
        <w:t xml:space="preserve"> /</w:t>
      </w:r>
      <w:r>
        <w:t>{Home}</w:t>
      </w:r>
      <w:r w:rsidRPr="00125B8F">
        <w:rPr>
          <w:rFonts w:hint="eastAsia"/>
        </w:rPr>
        <w:t>/</w:t>
      </w:r>
      <w:r w:rsidRPr="00125B8F">
        <w:rPr>
          <w:rFonts w:hint="eastAsia"/>
        </w:rPr>
        <w:t>文档</w:t>
      </w:r>
      <w:r w:rsidRPr="00125B8F">
        <w:rPr>
          <w:rFonts w:hint="eastAsia"/>
        </w:rPr>
        <w:t>/MWORKS/Minfer/model</w:t>
      </w:r>
      <w:r>
        <w:rPr>
          <w:rFonts w:hint="eastAsia"/>
        </w:rPr>
        <w:t>将模型保存到指定路径，</w:t>
      </w:r>
      <w:r>
        <w:rPr>
          <w:rFonts w:hint="eastAsia"/>
        </w:rPr>
        <w:t>{</w:t>
      </w:r>
      <w:r>
        <w:t>H</w:t>
      </w:r>
      <w:r>
        <w:rPr>
          <w:rFonts w:hint="eastAsia"/>
        </w:rPr>
        <w:t>ome</w:t>
      </w:r>
      <w:r>
        <w:t>}</w:t>
      </w:r>
      <w:r>
        <w:rPr>
          <w:rFonts w:hint="eastAsia"/>
        </w:rPr>
        <w:t>为用户主目录，当前为</w:t>
      </w:r>
      <w:r>
        <w:rPr>
          <w:rFonts w:hint="eastAsia"/>
        </w:rPr>
        <w:t>h</w:t>
      </w:r>
      <w:r>
        <w:t>ome/</w:t>
      </w:r>
      <w:r>
        <w:rPr>
          <w:rFonts w:hint="eastAsia"/>
        </w:rPr>
        <w:t>tongyuan</w:t>
      </w:r>
      <w:r>
        <w:rPr>
          <w:rFonts w:hint="eastAsia"/>
        </w:rPr>
        <w:t>，</w:t>
      </w:r>
      <w:r>
        <w:rPr>
          <w:rFonts w:hint="eastAsia"/>
        </w:rPr>
        <w:t>{model</w:t>
      </w:r>
      <w:r>
        <w:t>}</w:t>
      </w:r>
      <w:r>
        <w:rPr>
          <w:rFonts w:hint="eastAsia"/>
        </w:rPr>
        <w:t>为用户保存的模型名，当前为</w:t>
      </w:r>
      <w:r w:rsidRPr="00125B8F">
        <w:t>servowing.mindir</w:t>
      </w:r>
      <w:r>
        <w:rPr>
          <w:rFonts w:hint="eastAsia"/>
        </w:rPr>
        <w:t>。</w:t>
      </w:r>
    </w:p>
    <w:p w14:paraId="0C844A7A" w14:textId="7016F431" w:rsidR="00B502D8" w:rsidRPr="00142503" w:rsidRDefault="00B502D8" w:rsidP="00142503">
      <w:pPr>
        <w:pStyle w:val="3"/>
        <w:rPr>
          <w:rFonts w:ascii="宋体" w:hAnsi="宋体"/>
          <w:color w:val="0070C0"/>
        </w:rPr>
      </w:pPr>
      <w:bookmarkStart w:id="11" w:name="_Toc130567613"/>
      <w:r w:rsidRPr="00142503">
        <w:rPr>
          <w:rFonts w:ascii="宋体" w:hAnsi="宋体"/>
          <w:color w:val="0070C0"/>
        </w:rPr>
        <w:t>B</w:t>
      </w:r>
      <w:r w:rsidRPr="00142503">
        <w:rPr>
          <w:rFonts w:ascii="宋体" w:hAnsi="宋体" w:hint="eastAsia"/>
          <w:color w:val="0070C0"/>
        </w:rPr>
        <w:t>uild</w:t>
      </w:r>
      <w:bookmarkEnd w:id="11"/>
    </w:p>
    <w:p w14:paraId="69C80D18" w14:textId="14ABE056" w:rsidR="00F2260B" w:rsidRDefault="00F2260B" w:rsidP="00F2260B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基本概况</w:t>
      </w:r>
    </w:p>
    <w:p w14:paraId="0D093D22" w14:textId="2CFDD9CE" w:rsidR="00B502D8" w:rsidRDefault="00042314" w:rsidP="00B502D8">
      <w:r>
        <w:rPr>
          <w:noProof/>
        </w:rPr>
        <w:lastRenderedPageBreak/>
        <w:drawing>
          <wp:inline distT="0" distB="0" distL="0" distR="0" wp14:anchorId="2199733A" wp14:editId="1BAEA53F">
            <wp:extent cx="5274945" cy="3157855"/>
            <wp:effectExtent l="0" t="0" r="190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ild操作步骤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F557" w14:textId="1CF965A3" w:rsidR="00F2260B" w:rsidRPr="00B63D3A" w:rsidRDefault="00F2260B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0A14D6">
        <w:rPr>
          <w:rFonts w:ascii="宋体" w:hAnsi="宋体"/>
          <w:b w:val="0"/>
        </w:rPr>
        <w:t>5</w:t>
      </w:r>
      <w:r w:rsidRPr="00B63D3A">
        <w:rPr>
          <w:rFonts w:ascii="宋体" w:hAnsi="宋体" w:hint="eastAsia"/>
          <w:b w:val="0"/>
        </w:rPr>
        <w:t xml:space="preserve"> </w:t>
      </w:r>
      <w:r w:rsidR="00042314" w:rsidRPr="00B63D3A">
        <w:rPr>
          <w:rFonts w:ascii="宋体" w:hAnsi="宋体"/>
          <w:b w:val="0"/>
        </w:rPr>
        <w:t>B</w:t>
      </w:r>
      <w:r w:rsidR="00042314" w:rsidRPr="00B63D3A">
        <w:rPr>
          <w:rFonts w:ascii="宋体" w:hAnsi="宋体" w:hint="eastAsia"/>
          <w:b w:val="0"/>
        </w:rPr>
        <w:t>uild</w:t>
      </w:r>
      <w:r w:rsidR="00F15A8D">
        <w:rPr>
          <w:rFonts w:ascii="宋体" w:hAnsi="宋体" w:hint="eastAsia"/>
          <w:b w:val="0"/>
        </w:rPr>
        <w:t>流程</w:t>
      </w:r>
    </w:p>
    <w:p w14:paraId="7CE64167" w14:textId="52A64A82" w:rsidR="009E1DE5" w:rsidRDefault="009E1DE5" w:rsidP="009E1DE5">
      <w:pPr>
        <w:ind w:firstLineChars="200" w:firstLine="480"/>
      </w:pPr>
      <w:r>
        <w:rPr>
          <w:rFonts w:hint="eastAsia"/>
        </w:rPr>
        <w:t>Build</w:t>
      </w:r>
      <w:r>
        <w:rPr>
          <w:rFonts w:hint="eastAsia"/>
        </w:rPr>
        <w:t>阶段分为三个步骤：</w:t>
      </w:r>
    </w:p>
    <w:p w14:paraId="50854407" w14:textId="5F8CC945" w:rsidR="009E1DE5" w:rsidRDefault="00972BAC" w:rsidP="00972BAC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切换到指定目录下。</w:t>
      </w:r>
    </w:p>
    <w:p w14:paraId="3712469E" w14:textId="3FB2F0CE" w:rsidR="00972BAC" w:rsidRDefault="00972BAC" w:rsidP="00972BAC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打开并修改</w:t>
      </w:r>
      <w:r>
        <w:rPr>
          <w:rFonts w:hint="eastAsia"/>
        </w:rPr>
        <w:t>b</w:t>
      </w:r>
      <w:r>
        <w:t>uild.sh</w:t>
      </w:r>
      <w:r>
        <w:rPr>
          <w:rFonts w:hint="eastAsia"/>
        </w:rPr>
        <w:t>文件。</w:t>
      </w:r>
    </w:p>
    <w:p w14:paraId="4ECCE7C6" w14:textId="3F2766E6" w:rsidR="00972BAC" w:rsidRDefault="00972BAC" w:rsidP="00972BAC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G</w:t>
      </w:r>
      <w:r>
        <w:t>CC</w:t>
      </w:r>
      <w:r>
        <w:rPr>
          <w:rFonts w:hint="eastAsia"/>
        </w:rPr>
        <w:t>编译</w:t>
      </w:r>
      <w:r>
        <w:rPr>
          <w:rFonts w:hint="eastAsia"/>
        </w:rPr>
        <w:t>C</w:t>
      </w:r>
      <w:r>
        <w:rPr>
          <w:rFonts w:hint="eastAsia"/>
        </w:rPr>
        <w:t>函数。</w:t>
      </w:r>
    </w:p>
    <w:p w14:paraId="28335270" w14:textId="3810602A" w:rsidR="00F2260B" w:rsidRDefault="00F2260B" w:rsidP="00F2260B">
      <w:r>
        <w:rPr>
          <w:rFonts w:hint="eastAsia"/>
          <w:noProof/>
        </w:rPr>
        <w:drawing>
          <wp:inline distT="0" distB="0" distL="0" distR="0" wp14:anchorId="29CFC359" wp14:editId="2053C37B">
            <wp:extent cx="5274945" cy="365823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il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0A31" w14:textId="0E469DAA" w:rsidR="00F2260B" w:rsidRPr="00B63D3A" w:rsidRDefault="00F2260B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lastRenderedPageBreak/>
        <w:t>图3.</w:t>
      </w:r>
      <w:r w:rsidR="000A14D6">
        <w:rPr>
          <w:rFonts w:ascii="宋体" w:hAnsi="宋体"/>
          <w:b w:val="0"/>
        </w:rPr>
        <w:t>6</w:t>
      </w:r>
      <w:r w:rsidRPr="00B63D3A">
        <w:rPr>
          <w:rFonts w:ascii="宋体" w:hAnsi="宋体" w:hint="eastAsia"/>
          <w:b w:val="0"/>
        </w:rPr>
        <w:t xml:space="preserve"> build目录结构</w:t>
      </w:r>
    </w:p>
    <w:p w14:paraId="7FBC8C9D" w14:textId="484E84BC" w:rsidR="00A0437A" w:rsidRDefault="00A0437A" w:rsidP="00A0437A">
      <w:pPr>
        <w:ind w:firstLineChars="200" w:firstLine="480"/>
      </w:pPr>
      <w:r>
        <w:rPr>
          <w:rFonts w:hint="eastAsia"/>
        </w:rPr>
        <w:t>build</w:t>
      </w:r>
      <w:r>
        <w:rPr>
          <w:rFonts w:hint="eastAsia"/>
        </w:rPr>
        <w:t>文件夹共包含以下文件：</w:t>
      </w:r>
    </w:p>
    <w:p w14:paraId="0746EBAE" w14:textId="491DA615" w:rsidR="00A0437A" w:rsidRDefault="00A0437A" w:rsidP="00A0437A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build.</w:t>
      </w:r>
      <w:r>
        <w:t>out</w:t>
      </w:r>
      <w:r>
        <w:rPr>
          <w:rFonts w:hint="eastAsia"/>
        </w:rPr>
        <w:t>：自动编译脚本的输出文件。</w:t>
      </w:r>
    </w:p>
    <w:p w14:paraId="4ECD35E8" w14:textId="2A5EBB36" w:rsidR="00A0437A" w:rsidRDefault="00A0437A" w:rsidP="00A0437A">
      <w:pPr>
        <w:pStyle w:val="a1"/>
        <w:numPr>
          <w:ilvl w:val="0"/>
          <w:numId w:val="25"/>
        </w:numPr>
        <w:ind w:firstLineChars="0"/>
      </w:pPr>
      <w:bookmarkStart w:id="12" w:name="_Hlk130558771"/>
      <w:r>
        <w:rPr>
          <w:rFonts w:hint="eastAsia"/>
        </w:rPr>
        <w:t>b</w:t>
      </w:r>
      <w:r>
        <w:t>uild.sh</w:t>
      </w:r>
      <w:bookmarkEnd w:id="12"/>
      <w:r>
        <w:rPr>
          <w:rFonts w:hint="eastAsia"/>
        </w:rPr>
        <w:t>：自动编译脚本，用户需手动修改。</w:t>
      </w:r>
    </w:p>
    <w:p w14:paraId="1145FFC5" w14:textId="41381821" w:rsidR="00A0437A" w:rsidRDefault="00A0437A" w:rsidP="00A0437A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C</w:t>
      </w:r>
      <w:r>
        <w:t>makeLists.txt</w:t>
      </w:r>
      <w:r>
        <w:rPr>
          <w:rFonts w:hint="eastAsia"/>
        </w:rPr>
        <w:t>：模型</w:t>
      </w:r>
      <w:r>
        <w:rPr>
          <w:rFonts w:hint="eastAsia"/>
        </w:rPr>
        <w:t>Cmake</w:t>
      </w:r>
      <w:r>
        <w:rPr>
          <w:rFonts w:hint="eastAsia"/>
        </w:rPr>
        <w:t>编译脚本文件。</w:t>
      </w:r>
    </w:p>
    <w:p w14:paraId="5378A4AE" w14:textId="38A81BD8" w:rsidR="00A0437A" w:rsidRDefault="00A0437A" w:rsidP="00A0437A">
      <w:pPr>
        <w:pStyle w:val="a1"/>
        <w:numPr>
          <w:ilvl w:val="0"/>
          <w:numId w:val="25"/>
        </w:numPr>
        <w:ind w:firstLineChars="0"/>
      </w:pPr>
      <w:r>
        <w:t>main.c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rPr>
          <w:rFonts w:hint="eastAsia"/>
        </w:rPr>
        <w:t>函数文件，包含调用</w:t>
      </w:r>
      <w:r w:rsidRPr="00A0437A">
        <w:t>build.sh</w:t>
      </w:r>
      <w:r>
        <w:rPr>
          <w:rFonts w:hint="eastAsia"/>
        </w:rPr>
        <w:t>脚本和</w:t>
      </w:r>
      <w:r>
        <w:rPr>
          <w:rFonts w:hint="eastAsia"/>
        </w:rPr>
        <w:t>main</w:t>
      </w:r>
      <w:r>
        <w:t>.cc</w:t>
      </w:r>
      <w:r>
        <w:rPr>
          <w:rFonts w:hint="eastAsia"/>
        </w:rPr>
        <w:t>命令。</w:t>
      </w:r>
    </w:p>
    <w:p w14:paraId="64014342" w14:textId="179B8F73" w:rsidR="00A0437A" w:rsidRDefault="00A0437A" w:rsidP="00A0437A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m</w:t>
      </w:r>
      <w:r>
        <w:t>ain.cc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函数文件，模型推理源文件。</w:t>
      </w:r>
    </w:p>
    <w:p w14:paraId="051D6E70" w14:textId="62795D1F" w:rsidR="00F2260B" w:rsidRDefault="008843E6" w:rsidP="008843E6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操作步骤</w:t>
      </w:r>
    </w:p>
    <w:p w14:paraId="555DED1B" w14:textId="7A6F474B" w:rsidR="008843E6" w:rsidRDefault="008843E6" w:rsidP="008843E6">
      <w:r>
        <w:rPr>
          <w:rFonts w:hint="eastAsia"/>
          <w:noProof/>
        </w:rPr>
        <w:drawing>
          <wp:inline distT="0" distB="0" distL="0" distR="0" wp14:anchorId="6757B7E2" wp14:editId="14EFB6CB">
            <wp:extent cx="5274945" cy="3716020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ild_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DD1D" w14:textId="137CA451" w:rsidR="008843E6" w:rsidRPr="00B63D3A" w:rsidRDefault="008843E6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0A14D6">
        <w:rPr>
          <w:rFonts w:ascii="宋体" w:hAnsi="宋体"/>
          <w:b w:val="0"/>
        </w:rPr>
        <w:t>7</w:t>
      </w:r>
      <w:r w:rsidRPr="00B63D3A">
        <w:rPr>
          <w:rFonts w:ascii="宋体" w:hAnsi="宋体" w:hint="eastAsia"/>
          <w:b w:val="0"/>
        </w:rPr>
        <w:t xml:space="preserve"> </w:t>
      </w:r>
      <w:r w:rsidR="001D1F7F">
        <w:rPr>
          <w:rFonts w:ascii="宋体" w:hAnsi="宋体" w:hint="eastAsia"/>
          <w:b w:val="0"/>
        </w:rPr>
        <w:t>模型编译</w:t>
      </w:r>
      <w:r w:rsidR="006E476B">
        <w:rPr>
          <w:rFonts w:ascii="宋体" w:hAnsi="宋体" w:hint="eastAsia"/>
          <w:b w:val="0"/>
        </w:rPr>
        <w:t>(</w:t>
      </w:r>
      <w:r w:rsidRPr="00B63D3A">
        <w:rPr>
          <w:rFonts w:ascii="宋体" w:hAnsi="宋体" w:hint="eastAsia"/>
          <w:b w:val="0"/>
        </w:rPr>
        <w:t>一</w:t>
      </w:r>
      <w:r w:rsidR="006E476B">
        <w:rPr>
          <w:rFonts w:ascii="宋体" w:hAnsi="宋体" w:hint="eastAsia"/>
          <w:b w:val="0"/>
        </w:rPr>
        <w:t>)</w:t>
      </w:r>
    </w:p>
    <w:p w14:paraId="75E785B8" w14:textId="5C722423" w:rsidR="00AF14B7" w:rsidRDefault="00AF14B7" w:rsidP="00AF14B7">
      <w:pPr>
        <w:ind w:firstLineChars="200" w:firstLine="480"/>
      </w:pPr>
      <w:r>
        <w:rPr>
          <w:rFonts w:hint="eastAsia"/>
        </w:rPr>
        <w:t>该步骤为模型编译第一步，切换到用户</w:t>
      </w:r>
      <w:r>
        <w:rPr>
          <w:rFonts w:hint="eastAsia"/>
        </w:rPr>
        <w:t>M</w:t>
      </w:r>
      <w:r>
        <w:t>WORKS</w:t>
      </w:r>
      <w:r>
        <w:rPr>
          <w:rFonts w:hint="eastAsia"/>
        </w:rPr>
        <w:t>所在的</w:t>
      </w:r>
      <w:r>
        <w:t>build</w:t>
      </w:r>
      <w:r>
        <w:rPr>
          <w:rFonts w:hint="eastAsia"/>
        </w:rPr>
        <w:t>目录下，命令为：</w:t>
      </w:r>
      <w:r>
        <w:rPr>
          <w:rFonts w:hint="eastAsia"/>
        </w:rPr>
        <w:t>c</w:t>
      </w:r>
      <w:r>
        <w:t xml:space="preserve">d </w:t>
      </w:r>
      <w:r w:rsidR="002254C7">
        <w:t>/{</w:t>
      </w:r>
      <w:r w:rsidR="00C20F14">
        <w:rPr>
          <w:rFonts w:hint="eastAsia"/>
        </w:rPr>
        <w:t>H</w:t>
      </w:r>
      <w:r w:rsidR="00C20F14">
        <w:t>ome</w:t>
      </w:r>
      <w:r w:rsidR="002254C7">
        <w:t>}</w:t>
      </w:r>
      <w:r w:rsidR="002254C7">
        <w:rPr>
          <w:rFonts w:hint="eastAsia"/>
        </w:rPr>
        <w:t>/</w:t>
      </w:r>
      <w:r w:rsidR="002254C7">
        <w:rPr>
          <w:rFonts w:hint="eastAsia"/>
        </w:rPr>
        <w:t>文档</w:t>
      </w:r>
      <w:r w:rsidR="002254C7">
        <w:rPr>
          <w:rFonts w:hint="eastAsia"/>
        </w:rPr>
        <w:t>/</w:t>
      </w:r>
      <w:r w:rsidR="002254C7">
        <w:t>MWORKS/M</w:t>
      </w:r>
      <w:r w:rsidR="002254C7">
        <w:rPr>
          <w:rFonts w:hint="eastAsia"/>
        </w:rPr>
        <w:t>infer</w:t>
      </w:r>
      <w:r w:rsidR="002254C7">
        <w:t>/build</w:t>
      </w:r>
      <w:r w:rsidR="002254C7">
        <w:rPr>
          <w:rFonts w:hint="eastAsia"/>
        </w:rPr>
        <w:t>。</w:t>
      </w:r>
      <w:r w:rsidR="002254C7">
        <w:rPr>
          <w:rFonts w:hint="eastAsia"/>
        </w:rPr>
        <w:t>{</w:t>
      </w:r>
      <w:r w:rsidR="00C20F14">
        <w:rPr>
          <w:rFonts w:hint="eastAsia"/>
        </w:rPr>
        <w:t>H</w:t>
      </w:r>
      <w:r w:rsidR="00C20F14">
        <w:t>ome</w:t>
      </w:r>
      <w:r w:rsidR="002254C7">
        <w:t>}</w:t>
      </w:r>
      <w:r w:rsidR="002254C7">
        <w:rPr>
          <w:rFonts w:hint="eastAsia"/>
        </w:rPr>
        <w:t>为用户自己的主目录路径，当前显示为</w:t>
      </w:r>
      <w:r w:rsidR="002254C7">
        <w:t>home/tongyuan</w:t>
      </w:r>
      <w:r w:rsidR="002254C7">
        <w:rPr>
          <w:rFonts w:hint="eastAsia"/>
        </w:rPr>
        <w:t>。</w:t>
      </w:r>
    </w:p>
    <w:p w14:paraId="1A0F0FA5" w14:textId="39D8E0B5" w:rsidR="008843E6" w:rsidRDefault="008F2EA4" w:rsidP="008843E6">
      <w:r>
        <w:rPr>
          <w:rFonts w:hint="eastAsia"/>
          <w:noProof/>
        </w:rPr>
        <w:lastRenderedPageBreak/>
        <w:drawing>
          <wp:inline distT="0" distB="0" distL="0" distR="0" wp14:anchorId="56955663" wp14:editId="4CEB0257">
            <wp:extent cx="5274945" cy="371602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ild_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ABC9" w14:textId="14341C3C" w:rsidR="008F2EA4" w:rsidRPr="00B63D3A" w:rsidRDefault="008F2EA4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0A14D6">
        <w:rPr>
          <w:rFonts w:ascii="宋体" w:hAnsi="宋体"/>
          <w:b w:val="0"/>
        </w:rPr>
        <w:t>8</w:t>
      </w:r>
      <w:r w:rsidRPr="00B63D3A">
        <w:rPr>
          <w:rFonts w:ascii="宋体" w:hAnsi="宋体" w:hint="eastAsia"/>
          <w:b w:val="0"/>
        </w:rPr>
        <w:t xml:space="preserve"> </w:t>
      </w:r>
      <w:r w:rsidR="001D1F7F">
        <w:rPr>
          <w:rFonts w:ascii="宋体" w:hAnsi="宋体" w:hint="eastAsia"/>
          <w:b w:val="0"/>
        </w:rPr>
        <w:t>模型编译</w:t>
      </w:r>
      <w:r w:rsidR="006E476B">
        <w:rPr>
          <w:rFonts w:ascii="宋体" w:hAnsi="宋体" w:hint="eastAsia"/>
          <w:b w:val="0"/>
        </w:rPr>
        <w:t>(</w:t>
      </w:r>
      <w:r w:rsidRPr="00B63D3A">
        <w:rPr>
          <w:rFonts w:ascii="宋体" w:hAnsi="宋体" w:hint="eastAsia"/>
          <w:b w:val="0"/>
        </w:rPr>
        <w:t>二</w:t>
      </w:r>
      <w:r w:rsidR="006E476B">
        <w:rPr>
          <w:rFonts w:ascii="宋体" w:hAnsi="宋体" w:hint="eastAsia"/>
          <w:b w:val="0"/>
        </w:rPr>
        <w:t>)</w:t>
      </w:r>
    </w:p>
    <w:p w14:paraId="660EEA32" w14:textId="395BA1CF" w:rsidR="005E5883" w:rsidRDefault="005E5883" w:rsidP="005E5883">
      <w:pPr>
        <w:wordWrap w:val="0"/>
        <w:ind w:firstLineChars="200" w:firstLine="480"/>
      </w:pPr>
      <w:r>
        <w:rPr>
          <w:rFonts w:hint="eastAsia"/>
        </w:rPr>
        <w:t>该步骤为模型编译第二步，通过</w:t>
      </w:r>
      <w:r>
        <w:rPr>
          <w:rFonts w:hint="eastAsia"/>
        </w:rPr>
        <w:t>v</w:t>
      </w:r>
      <w:r>
        <w:t>im build.sh</w:t>
      </w:r>
      <w:r>
        <w:rPr>
          <w:rFonts w:hint="eastAsia"/>
        </w:rPr>
        <w:t>打开脚本文件，使用</w:t>
      </w:r>
      <w:r>
        <w:rPr>
          <w:rFonts w:hint="eastAsia"/>
        </w:rPr>
        <w:t>i</w:t>
      </w:r>
      <w:r>
        <w:rPr>
          <w:rFonts w:hint="eastAsia"/>
        </w:rPr>
        <w:t>命令打开编辑模式，修改</w:t>
      </w:r>
      <w:r w:rsidRPr="005E5883">
        <w:t>LD_LIBRARY_PATH</w:t>
      </w:r>
      <w:r>
        <w:rPr>
          <w:rFonts w:hint="eastAsia"/>
        </w:rPr>
        <w:t>和</w:t>
      </w:r>
      <w:r w:rsidRPr="005E5883">
        <w:t>LD_PRELOAD</w:t>
      </w:r>
      <w:r>
        <w:rPr>
          <w:rFonts w:hint="eastAsia"/>
        </w:rPr>
        <w:t>为用户自己的路径，并对模型名称进行修改，当前为</w:t>
      </w:r>
      <w:r>
        <w:rPr>
          <w:rFonts w:hint="eastAsia"/>
        </w:rPr>
        <w:t>s</w:t>
      </w:r>
      <w:r>
        <w:t>ervowing.mindir</w:t>
      </w:r>
      <w:r>
        <w:rPr>
          <w:rFonts w:hint="eastAsia"/>
        </w:rPr>
        <w:t>，用户可根据自己命名修改为特定的名称。修改完成后</w:t>
      </w:r>
      <w:r w:rsidR="003F6F9F">
        <w:rPr>
          <w:rFonts w:hint="eastAsia"/>
        </w:rPr>
        <w:t>，</w:t>
      </w:r>
      <w:r w:rsidR="003F6F9F">
        <w:rPr>
          <w:rFonts w:hint="eastAsia"/>
        </w:rPr>
        <w:t>Esc</w:t>
      </w:r>
      <w:r w:rsidR="003F6F9F">
        <w:rPr>
          <w:rFonts w:hint="eastAsia"/>
        </w:rPr>
        <w:t>推出编辑模式，</w:t>
      </w:r>
      <w:r w:rsidR="003F6F9F">
        <w:rPr>
          <w:rFonts w:hint="eastAsia"/>
        </w:rPr>
        <w:t>:</w:t>
      </w:r>
      <w:r w:rsidR="003F6F9F">
        <w:t>wq</w:t>
      </w:r>
      <w:r w:rsidR="003F6F9F">
        <w:rPr>
          <w:rFonts w:hint="eastAsia"/>
        </w:rPr>
        <w:t>保存退出脚本文件。</w:t>
      </w:r>
    </w:p>
    <w:p w14:paraId="50314390" w14:textId="68B6E406" w:rsidR="008F2EA4" w:rsidRDefault="00330F61" w:rsidP="008843E6">
      <w:r>
        <w:rPr>
          <w:rFonts w:hint="eastAsia"/>
          <w:noProof/>
        </w:rPr>
        <w:lastRenderedPageBreak/>
        <w:drawing>
          <wp:inline distT="0" distB="0" distL="0" distR="0" wp14:anchorId="05225BB8" wp14:editId="1CB92A3A">
            <wp:extent cx="5274945" cy="3716020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ild_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9CA" w14:textId="4EA5CC18" w:rsidR="00330F61" w:rsidRPr="00B63D3A" w:rsidRDefault="00330F61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0A14D6">
        <w:rPr>
          <w:rFonts w:ascii="宋体" w:hAnsi="宋体"/>
          <w:b w:val="0"/>
        </w:rPr>
        <w:t>9</w:t>
      </w:r>
      <w:r w:rsidRPr="00B63D3A">
        <w:rPr>
          <w:rFonts w:ascii="宋体" w:hAnsi="宋体" w:hint="eastAsia"/>
          <w:b w:val="0"/>
        </w:rPr>
        <w:t xml:space="preserve"> </w:t>
      </w:r>
      <w:r w:rsidR="001D1F7F">
        <w:rPr>
          <w:rFonts w:ascii="宋体" w:hAnsi="宋体" w:hint="eastAsia"/>
          <w:b w:val="0"/>
        </w:rPr>
        <w:t>模型编译</w:t>
      </w:r>
      <w:r w:rsidR="006E476B">
        <w:rPr>
          <w:rFonts w:ascii="宋体" w:hAnsi="宋体" w:hint="eastAsia"/>
          <w:b w:val="0"/>
        </w:rPr>
        <w:t>(</w:t>
      </w:r>
      <w:r w:rsidRPr="00B63D3A">
        <w:rPr>
          <w:rFonts w:ascii="宋体" w:hAnsi="宋体" w:hint="eastAsia"/>
          <w:b w:val="0"/>
        </w:rPr>
        <w:t>三</w:t>
      </w:r>
      <w:r w:rsidR="006E476B">
        <w:rPr>
          <w:rFonts w:ascii="宋体" w:hAnsi="宋体" w:hint="eastAsia"/>
          <w:b w:val="0"/>
        </w:rPr>
        <w:t>)</w:t>
      </w:r>
    </w:p>
    <w:p w14:paraId="1F3549F4" w14:textId="56A70F66" w:rsidR="002C6952" w:rsidRDefault="002C6952" w:rsidP="002C6952">
      <w:pPr>
        <w:ind w:firstLineChars="200" w:firstLine="480"/>
      </w:pPr>
      <w:r>
        <w:rPr>
          <w:rFonts w:hint="eastAsia"/>
        </w:rPr>
        <w:t>该步骤为模型编译第三步，通过</w:t>
      </w:r>
      <w:r w:rsidRPr="002C6952">
        <w:t>gcc main.c -o build.out</w:t>
      </w:r>
      <w:r>
        <w:rPr>
          <w:rFonts w:hint="eastAsia"/>
        </w:rPr>
        <w:t>命令将</w:t>
      </w:r>
      <w:r>
        <w:rPr>
          <w:rFonts w:hint="eastAsia"/>
        </w:rPr>
        <w:t>C</w:t>
      </w:r>
      <w:r>
        <w:rPr>
          <w:rFonts w:hint="eastAsia"/>
        </w:rPr>
        <w:t>函数文件编译为可执行文件</w:t>
      </w:r>
      <w:r w:rsidR="00C20F14">
        <w:rPr>
          <w:rFonts w:hint="eastAsia"/>
        </w:rPr>
        <w:t>b</w:t>
      </w:r>
      <w:r w:rsidR="00C20F14">
        <w:t>uild.out</w:t>
      </w:r>
      <w:r w:rsidR="00C20F14">
        <w:rPr>
          <w:rFonts w:hint="eastAsia"/>
        </w:rPr>
        <w:t>，执行该可执行文件</w:t>
      </w:r>
      <w:r w:rsidR="00C20F14" w:rsidRPr="00C20F14">
        <w:t xml:space="preserve">./build.out </w:t>
      </w:r>
      <w:r w:rsidR="00C20F14">
        <w:t>{</w:t>
      </w:r>
      <w:r w:rsidR="00C20F14">
        <w:rPr>
          <w:rFonts w:hint="eastAsia"/>
        </w:rPr>
        <w:t>i</w:t>
      </w:r>
      <w:r w:rsidR="00C20F14">
        <w:t>nput}</w:t>
      </w:r>
      <w:r w:rsidR="00C20F14" w:rsidRPr="00C20F14">
        <w:t xml:space="preserve"> </w:t>
      </w:r>
      <w:r w:rsidR="00C20F14">
        <w:t>{</w:t>
      </w:r>
      <w:r w:rsidR="00C20F14">
        <w:rPr>
          <w:rFonts w:hint="eastAsia"/>
        </w:rPr>
        <w:t>o</w:t>
      </w:r>
      <w:r w:rsidR="00C20F14">
        <w:t>utput}</w:t>
      </w:r>
      <w:r w:rsidR="00BD73EF">
        <w:rPr>
          <w:rFonts w:hint="eastAsia"/>
        </w:rPr>
        <w:t>，</w:t>
      </w:r>
      <w:r w:rsidR="00BD73EF">
        <w:rPr>
          <w:rFonts w:hint="eastAsia"/>
        </w:rPr>
        <w:t>{</w:t>
      </w:r>
      <w:r w:rsidR="00BD73EF">
        <w:t>input}</w:t>
      </w:r>
      <w:r w:rsidR="00BD73EF">
        <w:rPr>
          <w:rFonts w:hint="eastAsia"/>
        </w:rPr>
        <w:t>为模型训练输入维度，当前为</w:t>
      </w:r>
      <w:r w:rsidR="00BD73EF">
        <w:rPr>
          <w:rFonts w:hint="eastAsia"/>
        </w:rPr>
        <w:t>4</w:t>
      </w:r>
      <w:r w:rsidR="00BD73EF">
        <w:rPr>
          <w:rFonts w:hint="eastAsia"/>
        </w:rPr>
        <w:t>，</w:t>
      </w:r>
      <w:r w:rsidR="00BD73EF">
        <w:rPr>
          <w:rFonts w:hint="eastAsia"/>
        </w:rPr>
        <w:t>{</w:t>
      </w:r>
      <w:r w:rsidR="00BD73EF">
        <w:t>output}</w:t>
      </w:r>
      <w:r w:rsidR="00BD73EF">
        <w:rPr>
          <w:rFonts w:hint="eastAsia"/>
        </w:rPr>
        <w:t>为模型训练输出维度，当前为</w:t>
      </w:r>
      <w:r w:rsidR="00BD73EF">
        <w:t>24</w:t>
      </w:r>
      <w:r w:rsidR="00BD73EF">
        <w:rPr>
          <w:rFonts w:hint="eastAsia"/>
        </w:rPr>
        <w:t>。</w:t>
      </w:r>
      <w:r w:rsidR="00A023D8">
        <w:rPr>
          <w:rFonts w:hint="eastAsia"/>
        </w:rPr>
        <w:t>编译完成后即可生成</w:t>
      </w:r>
      <w:r w:rsidR="00A023D8">
        <w:rPr>
          <w:rFonts w:hint="eastAsia"/>
        </w:rPr>
        <w:t>out</w:t>
      </w:r>
      <w:r w:rsidR="00A023D8">
        <w:rPr>
          <w:rFonts w:hint="eastAsia"/>
        </w:rPr>
        <w:t>文件夹，里面包含了推理所需的所有文件。</w:t>
      </w:r>
    </w:p>
    <w:p w14:paraId="62069598" w14:textId="3F6CDB87" w:rsidR="00F55481" w:rsidRDefault="00B63D3A" w:rsidP="00F55481">
      <w:r>
        <w:rPr>
          <w:noProof/>
        </w:rPr>
        <w:lastRenderedPageBreak/>
        <w:drawing>
          <wp:inline distT="0" distB="0" distL="0" distR="0" wp14:anchorId="655C4688" wp14:editId="0EB36194">
            <wp:extent cx="5274945" cy="365823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文件夹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B078" w14:textId="2E2B7286" w:rsidR="009E474F" w:rsidRPr="009E474F" w:rsidRDefault="009E474F" w:rsidP="009E474F">
      <w:pPr>
        <w:pStyle w:val="afc"/>
        <w:spacing w:before="97" w:after="97"/>
        <w:rPr>
          <w:rFonts w:ascii="宋体" w:hAnsi="宋体"/>
          <w:b w:val="0"/>
        </w:rPr>
      </w:pPr>
      <w:r w:rsidRPr="009E474F">
        <w:rPr>
          <w:rFonts w:ascii="宋体" w:hAnsi="宋体" w:hint="eastAsia"/>
          <w:b w:val="0"/>
        </w:rPr>
        <w:t>图3.</w:t>
      </w:r>
      <w:r w:rsidR="000A14D6">
        <w:rPr>
          <w:rFonts w:ascii="宋体" w:hAnsi="宋体"/>
          <w:b w:val="0"/>
        </w:rPr>
        <w:t>10</w:t>
      </w:r>
      <w:r w:rsidRPr="009E474F">
        <w:rPr>
          <w:rFonts w:ascii="宋体" w:hAnsi="宋体" w:hint="eastAsia"/>
          <w:b w:val="0"/>
        </w:rPr>
        <w:t xml:space="preserve"> o</w:t>
      </w:r>
      <w:r w:rsidRPr="009E474F">
        <w:rPr>
          <w:rFonts w:ascii="宋体" w:hAnsi="宋体"/>
          <w:b w:val="0"/>
        </w:rPr>
        <w:t>ut</w:t>
      </w:r>
      <w:r w:rsidRPr="009E474F">
        <w:rPr>
          <w:rFonts w:ascii="宋体" w:hAnsi="宋体" w:hint="eastAsia"/>
          <w:b w:val="0"/>
        </w:rPr>
        <w:t>文件夹</w:t>
      </w:r>
    </w:p>
    <w:p w14:paraId="66775DB8" w14:textId="609AE7A2" w:rsidR="00FC04DA" w:rsidRPr="00142503" w:rsidRDefault="00FC04DA" w:rsidP="00142503">
      <w:pPr>
        <w:pStyle w:val="3"/>
        <w:rPr>
          <w:rFonts w:ascii="宋体" w:hAnsi="宋体"/>
          <w:color w:val="0070C0"/>
        </w:rPr>
      </w:pPr>
      <w:bookmarkStart w:id="13" w:name="_Toc130567614"/>
      <w:r w:rsidRPr="00142503">
        <w:rPr>
          <w:rFonts w:ascii="宋体" w:hAnsi="宋体" w:hint="eastAsia"/>
          <w:color w:val="0070C0"/>
        </w:rPr>
        <w:t>Infer</w:t>
      </w:r>
      <w:bookmarkEnd w:id="13"/>
    </w:p>
    <w:p w14:paraId="64913AD8" w14:textId="3EA1EDA6" w:rsidR="00FC04DA" w:rsidRDefault="00FC04DA" w:rsidP="00FC04DA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基本概况</w:t>
      </w:r>
    </w:p>
    <w:p w14:paraId="6526D4F1" w14:textId="32B3F66C" w:rsidR="00E23C9C" w:rsidRDefault="00EC0B4B" w:rsidP="00E23C9C">
      <w:r>
        <w:rPr>
          <w:noProof/>
        </w:rPr>
        <w:drawing>
          <wp:inline distT="0" distB="0" distL="0" distR="0" wp14:anchorId="3D014BA6" wp14:editId="0FE0B70C">
            <wp:extent cx="5274945" cy="3157855"/>
            <wp:effectExtent l="0" t="0" r="190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fer操作步骤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2945" w14:textId="3BF76B26" w:rsidR="00E23C9C" w:rsidRDefault="00E23C9C" w:rsidP="00B63D3A">
      <w:pPr>
        <w:pStyle w:val="afc"/>
        <w:spacing w:before="97" w:after="97"/>
        <w:rPr>
          <w:rFonts w:ascii="宋体" w:hAnsi="宋体"/>
          <w:b w:val="0"/>
        </w:rPr>
      </w:pPr>
      <w:bookmarkStart w:id="14" w:name="_Hlk130561847"/>
      <w:r w:rsidRPr="00B63D3A">
        <w:rPr>
          <w:rFonts w:ascii="宋体" w:hAnsi="宋体" w:hint="eastAsia"/>
          <w:b w:val="0"/>
        </w:rPr>
        <w:t>图3.</w:t>
      </w:r>
      <w:r w:rsidR="000A14D6">
        <w:rPr>
          <w:rFonts w:ascii="宋体" w:hAnsi="宋体"/>
          <w:b w:val="0"/>
        </w:rPr>
        <w:t>11</w:t>
      </w:r>
      <w:r w:rsidRPr="00B63D3A">
        <w:rPr>
          <w:rFonts w:ascii="宋体" w:hAnsi="宋体" w:hint="eastAsia"/>
          <w:b w:val="0"/>
        </w:rPr>
        <w:t xml:space="preserve"> </w:t>
      </w:r>
      <w:r w:rsidR="00EC0B4B">
        <w:rPr>
          <w:rFonts w:ascii="宋体" w:hAnsi="宋体" w:hint="eastAsia"/>
          <w:b w:val="0"/>
        </w:rPr>
        <w:t>Infer</w:t>
      </w:r>
      <w:bookmarkEnd w:id="14"/>
      <w:r w:rsidR="00F15A8D">
        <w:rPr>
          <w:rFonts w:ascii="宋体" w:hAnsi="宋体" w:hint="eastAsia"/>
          <w:b w:val="0"/>
        </w:rPr>
        <w:t>流程</w:t>
      </w:r>
    </w:p>
    <w:p w14:paraId="13CFBB70" w14:textId="1627C997" w:rsidR="00EC0B4B" w:rsidRDefault="00EC0B4B" w:rsidP="00EC0B4B">
      <w:pPr>
        <w:ind w:firstLineChars="200" w:firstLine="480"/>
      </w:pPr>
      <w:r>
        <w:lastRenderedPageBreak/>
        <w:t>Infer</w:t>
      </w:r>
      <w:r>
        <w:rPr>
          <w:rFonts w:hint="eastAsia"/>
        </w:rPr>
        <w:t>阶段分为三个步骤：</w:t>
      </w:r>
    </w:p>
    <w:p w14:paraId="23566818" w14:textId="77777777" w:rsidR="00EC0B4B" w:rsidRDefault="00EC0B4B" w:rsidP="005F20ED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切换到指定目录下。</w:t>
      </w:r>
    </w:p>
    <w:p w14:paraId="17E89B05" w14:textId="6F2DEAD3" w:rsidR="00EC0B4B" w:rsidRDefault="00EC0B4B" w:rsidP="005F20ED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打开并修改</w:t>
      </w:r>
      <w:r>
        <w:rPr>
          <w:rFonts w:hint="eastAsia"/>
        </w:rPr>
        <w:t>b</w:t>
      </w:r>
      <w:r>
        <w:t>uild.sh</w:t>
      </w:r>
      <w:r>
        <w:rPr>
          <w:rFonts w:hint="eastAsia"/>
        </w:rPr>
        <w:t>文件。</w:t>
      </w:r>
    </w:p>
    <w:p w14:paraId="4F968834" w14:textId="22518E84" w:rsidR="005F20ED" w:rsidRPr="00EC0B4B" w:rsidRDefault="003E78EC" w:rsidP="005F20ED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加载并修改</w:t>
      </w:r>
      <w:r w:rsidR="005F20ED">
        <w:rPr>
          <w:rFonts w:hint="eastAsia"/>
        </w:rPr>
        <w:t>modelica</w:t>
      </w:r>
      <w:r w:rsidR="005F20ED">
        <w:rPr>
          <w:rFonts w:hint="eastAsia"/>
        </w:rPr>
        <w:t>模型，</w:t>
      </w:r>
      <w:r w:rsidR="00421B14">
        <w:rPr>
          <w:rFonts w:hint="eastAsia"/>
        </w:rPr>
        <w:t>添加用户自己的模型</w:t>
      </w:r>
      <w:r w:rsidR="005F20ED">
        <w:rPr>
          <w:rFonts w:hint="eastAsia"/>
        </w:rPr>
        <w:t>进行</w:t>
      </w:r>
      <w:r w:rsidR="00421B14">
        <w:rPr>
          <w:rFonts w:hint="eastAsia"/>
        </w:rPr>
        <w:t>联合</w:t>
      </w:r>
      <w:r w:rsidR="005F20ED">
        <w:rPr>
          <w:rFonts w:hint="eastAsia"/>
        </w:rPr>
        <w:t>仿真。</w:t>
      </w:r>
    </w:p>
    <w:p w14:paraId="2C90770B" w14:textId="08F7C67A" w:rsidR="00FC04DA" w:rsidRDefault="00FC04DA" w:rsidP="00FC04DA">
      <w:r>
        <w:rPr>
          <w:rFonts w:hint="eastAsia"/>
          <w:noProof/>
        </w:rPr>
        <w:drawing>
          <wp:inline distT="0" distB="0" distL="0" distR="0" wp14:anchorId="68F48D04" wp14:editId="1477F5EC">
            <wp:extent cx="5274945" cy="3658235"/>
            <wp:effectExtent l="0" t="0" r="190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f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034" w14:textId="3ECE647A" w:rsidR="00E23C9C" w:rsidRDefault="00E23C9C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EC0B4B">
        <w:rPr>
          <w:rFonts w:ascii="宋体" w:hAnsi="宋体"/>
          <w:b w:val="0"/>
        </w:rPr>
        <w:t>1</w:t>
      </w:r>
      <w:r w:rsidR="000A14D6">
        <w:rPr>
          <w:rFonts w:ascii="宋体" w:hAnsi="宋体"/>
          <w:b w:val="0"/>
        </w:rPr>
        <w:t>2</w:t>
      </w:r>
      <w:r w:rsidRPr="00B63D3A">
        <w:rPr>
          <w:rFonts w:ascii="宋体" w:hAnsi="宋体" w:hint="eastAsia"/>
          <w:b w:val="0"/>
        </w:rPr>
        <w:t xml:space="preserve"> infer目录结构</w:t>
      </w:r>
    </w:p>
    <w:p w14:paraId="6F8808F9" w14:textId="2BEAF075" w:rsidR="001A7CCF" w:rsidRDefault="001A7CCF" w:rsidP="001A7CCF">
      <w:pPr>
        <w:ind w:firstLineChars="200" w:firstLine="480"/>
      </w:pPr>
      <w:r>
        <w:rPr>
          <w:rFonts w:hint="eastAsia"/>
        </w:rPr>
        <w:t>infer</w:t>
      </w:r>
      <w:r>
        <w:rPr>
          <w:rFonts w:hint="eastAsia"/>
        </w:rPr>
        <w:t>文件夹共包含以下文件：</w:t>
      </w:r>
    </w:p>
    <w:p w14:paraId="50CD19F0" w14:textId="486B36B7" w:rsidR="001A7CCF" w:rsidRDefault="001A7CCF" w:rsidP="001A7CCF">
      <w:pPr>
        <w:pStyle w:val="a1"/>
        <w:numPr>
          <w:ilvl w:val="0"/>
          <w:numId w:val="25"/>
        </w:numPr>
        <w:ind w:firstLineChars="0"/>
      </w:pPr>
      <w:r>
        <w:t>infer</w:t>
      </w:r>
      <w:r>
        <w:rPr>
          <w:rFonts w:hint="eastAsia"/>
        </w:rPr>
        <w:t>.</w:t>
      </w:r>
      <w:r w:rsidR="005847CE">
        <w:t>sh</w:t>
      </w:r>
      <w:r>
        <w:rPr>
          <w:rFonts w:hint="eastAsia"/>
        </w:rPr>
        <w:t>：自动编译脚本的输出文件。</w:t>
      </w:r>
    </w:p>
    <w:p w14:paraId="4F54B24D" w14:textId="15DAA1AD" w:rsidR="001A7CCF" w:rsidRPr="001A7CCF" w:rsidRDefault="001A7CCF" w:rsidP="001A7CCF">
      <w:pPr>
        <w:pStyle w:val="a1"/>
        <w:numPr>
          <w:ilvl w:val="0"/>
          <w:numId w:val="25"/>
        </w:numPr>
        <w:ind w:firstLineChars="0"/>
      </w:pPr>
      <w:r>
        <w:t>main.c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rPr>
          <w:rFonts w:hint="eastAsia"/>
        </w:rPr>
        <w:t>函数文件，包含调用</w:t>
      </w:r>
      <w:r w:rsidR="005847CE">
        <w:t>infer</w:t>
      </w:r>
      <w:r w:rsidRPr="00A0437A">
        <w:t>.sh</w:t>
      </w:r>
      <w:r>
        <w:rPr>
          <w:rFonts w:hint="eastAsia"/>
        </w:rPr>
        <w:t>脚本</w:t>
      </w:r>
      <w:r w:rsidR="005847CE">
        <w:rPr>
          <w:rFonts w:hint="eastAsia"/>
        </w:rPr>
        <w:t>和模型可执行</w:t>
      </w:r>
      <w:r w:rsidR="005847CE">
        <w:rPr>
          <w:rFonts w:hint="eastAsia"/>
        </w:rPr>
        <w:t>main</w:t>
      </w:r>
      <w:r>
        <w:rPr>
          <w:rFonts w:hint="eastAsia"/>
        </w:rPr>
        <w:t>命令。</w:t>
      </w:r>
    </w:p>
    <w:p w14:paraId="2485F6D6" w14:textId="47086AFC" w:rsidR="00FC04DA" w:rsidRDefault="00142503" w:rsidP="00142503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操作步骤</w:t>
      </w:r>
    </w:p>
    <w:p w14:paraId="28FD3006" w14:textId="02CDA8FF" w:rsidR="00142503" w:rsidRDefault="00142503" w:rsidP="00142503">
      <w:r>
        <w:rPr>
          <w:rFonts w:hint="eastAsia"/>
          <w:noProof/>
        </w:rPr>
        <w:lastRenderedPageBreak/>
        <w:drawing>
          <wp:inline distT="0" distB="0" distL="0" distR="0" wp14:anchorId="4B1D5527" wp14:editId="4D4C1D39">
            <wp:extent cx="5274945" cy="371602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fer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BDE6" w14:textId="0701CE80" w:rsidR="00142503" w:rsidRDefault="00142503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352714">
        <w:rPr>
          <w:rFonts w:ascii="宋体" w:hAnsi="宋体"/>
          <w:b w:val="0"/>
        </w:rPr>
        <w:t>1</w:t>
      </w:r>
      <w:r w:rsidR="000A14D6">
        <w:rPr>
          <w:rFonts w:ascii="宋体" w:hAnsi="宋体"/>
          <w:b w:val="0"/>
        </w:rPr>
        <w:t>3</w:t>
      </w:r>
      <w:r w:rsidRPr="00B63D3A">
        <w:rPr>
          <w:rFonts w:ascii="宋体" w:hAnsi="宋体" w:hint="eastAsia"/>
          <w:b w:val="0"/>
        </w:rPr>
        <w:t xml:space="preserve"> </w:t>
      </w:r>
      <w:r w:rsidR="001D1F7F">
        <w:rPr>
          <w:rFonts w:ascii="宋体" w:hAnsi="宋体" w:hint="eastAsia"/>
          <w:b w:val="0"/>
        </w:rPr>
        <w:t>模型推理</w:t>
      </w:r>
      <w:r w:rsidR="006E476B">
        <w:rPr>
          <w:rFonts w:ascii="宋体" w:hAnsi="宋体" w:hint="eastAsia"/>
          <w:b w:val="0"/>
        </w:rPr>
        <w:t>(</w:t>
      </w:r>
      <w:r w:rsidRPr="00B63D3A">
        <w:rPr>
          <w:rFonts w:ascii="宋体" w:hAnsi="宋体" w:hint="eastAsia"/>
          <w:b w:val="0"/>
        </w:rPr>
        <w:t>一</w:t>
      </w:r>
      <w:r w:rsidR="006E476B">
        <w:rPr>
          <w:rFonts w:ascii="宋体" w:hAnsi="宋体" w:hint="eastAsia"/>
          <w:b w:val="0"/>
        </w:rPr>
        <w:t>)</w:t>
      </w:r>
    </w:p>
    <w:p w14:paraId="5FBBFAC0" w14:textId="21F5CD99" w:rsidR="00352714" w:rsidRDefault="00352714" w:rsidP="00352714">
      <w:pPr>
        <w:ind w:firstLineChars="200" w:firstLine="480"/>
      </w:pPr>
      <w:r>
        <w:rPr>
          <w:rFonts w:hint="eastAsia"/>
        </w:rPr>
        <w:t>该步骤为模型推理第一步，切换到用户</w:t>
      </w:r>
      <w:r>
        <w:rPr>
          <w:rFonts w:hint="eastAsia"/>
        </w:rPr>
        <w:t>M</w:t>
      </w:r>
      <w:r>
        <w:t>WORKS</w:t>
      </w:r>
      <w:r>
        <w:rPr>
          <w:rFonts w:hint="eastAsia"/>
        </w:rPr>
        <w:t>所在的</w:t>
      </w:r>
      <w:r>
        <w:rPr>
          <w:rFonts w:hint="eastAsia"/>
        </w:rPr>
        <w:t>infer</w:t>
      </w:r>
      <w:r>
        <w:rPr>
          <w:rFonts w:hint="eastAsia"/>
        </w:rPr>
        <w:t>目录下，命令为：</w:t>
      </w:r>
      <w:r>
        <w:rPr>
          <w:rFonts w:hint="eastAsia"/>
        </w:rPr>
        <w:t>c</w:t>
      </w:r>
      <w:r>
        <w:t>d /{</w:t>
      </w:r>
      <w:r>
        <w:rPr>
          <w:rFonts w:hint="eastAsia"/>
        </w:rPr>
        <w:t>H</w:t>
      </w:r>
      <w:r>
        <w:t>ome}</w:t>
      </w:r>
      <w:r>
        <w:rPr>
          <w:rFonts w:hint="eastAsia"/>
        </w:rPr>
        <w:t>/</w:t>
      </w:r>
      <w:r>
        <w:rPr>
          <w:rFonts w:hint="eastAsia"/>
        </w:rPr>
        <w:t>文档</w:t>
      </w:r>
      <w:r>
        <w:rPr>
          <w:rFonts w:hint="eastAsia"/>
        </w:rPr>
        <w:t>/</w:t>
      </w:r>
      <w:r>
        <w:t>MWORKS/M</w:t>
      </w:r>
      <w:r>
        <w:rPr>
          <w:rFonts w:hint="eastAsia"/>
        </w:rPr>
        <w:t>infer</w:t>
      </w:r>
      <w:r>
        <w:t>/infer</w:t>
      </w:r>
      <w:r>
        <w:rPr>
          <w:rFonts w:hint="eastAsia"/>
        </w:rPr>
        <w:t>。</w:t>
      </w:r>
      <w:r>
        <w:rPr>
          <w:rFonts w:hint="eastAsia"/>
        </w:rPr>
        <w:t>{H</w:t>
      </w:r>
      <w:r>
        <w:t>ome}</w:t>
      </w:r>
      <w:r>
        <w:rPr>
          <w:rFonts w:hint="eastAsia"/>
        </w:rPr>
        <w:t>为用户自己的主目录路径，当前显示为</w:t>
      </w:r>
      <w:r>
        <w:t>home/tongyuan</w:t>
      </w:r>
      <w:r>
        <w:rPr>
          <w:rFonts w:hint="eastAsia"/>
        </w:rPr>
        <w:t>。</w:t>
      </w:r>
    </w:p>
    <w:p w14:paraId="26963B28" w14:textId="77777777" w:rsidR="00352714" w:rsidRPr="00352714" w:rsidRDefault="00352714" w:rsidP="00352714">
      <w:pPr>
        <w:pStyle w:val="a1"/>
        <w:ind w:firstLine="480"/>
      </w:pPr>
    </w:p>
    <w:p w14:paraId="5E7D7D1A" w14:textId="1179D66A" w:rsidR="00142503" w:rsidRDefault="00142503" w:rsidP="00142503">
      <w:r>
        <w:rPr>
          <w:rFonts w:hint="eastAsia"/>
          <w:noProof/>
        </w:rPr>
        <w:lastRenderedPageBreak/>
        <w:drawing>
          <wp:inline distT="0" distB="0" distL="0" distR="0" wp14:anchorId="0A235470" wp14:editId="3F05D76A">
            <wp:extent cx="5274945" cy="371602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fer_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43B8" w14:textId="69784C95" w:rsidR="00142503" w:rsidRDefault="00142503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Pr="00B63D3A">
        <w:rPr>
          <w:rFonts w:ascii="宋体" w:hAnsi="宋体"/>
          <w:b w:val="0"/>
        </w:rPr>
        <w:t>1</w:t>
      </w:r>
      <w:r w:rsidR="000A14D6">
        <w:rPr>
          <w:rFonts w:ascii="宋体" w:hAnsi="宋体"/>
          <w:b w:val="0"/>
        </w:rPr>
        <w:t>4</w:t>
      </w:r>
      <w:r w:rsidRPr="00B63D3A">
        <w:rPr>
          <w:rFonts w:ascii="宋体" w:hAnsi="宋体" w:hint="eastAsia"/>
          <w:b w:val="0"/>
        </w:rPr>
        <w:t xml:space="preserve"> </w:t>
      </w:r>
      <w:r w:rsidR="001D1F7F">
        <w:rPr>
          <w:rFonts w:ascii="宋体" w:hAnsi="宋体" w:hint="eastAsia"/>
          <w:b w:val="0"/>
        </w:rPr>
        <w:t>模型推理</w:t>
      </w:r>
      <w:r w:rsidR="00376828">
        <w:rPr>
          <w:rFonts w:ascii="宋体" w:hAnsi="宋体" w:hint="eastAsia"/>
          <w:b w:val="0"/>
        </w:rPr>
        <w:t>(</w:t>
      </w:r>
      <w:r w:rsidRPr="00B63D3A">
        <w:rPr>
          <w:rFonts w:ascii="宋体" w:hAnsi="宋体" w:hint="eastAsia"/>
          <w:b w:val="0"/>
        </w:rPr>
        <w:t>二</w:t>
      </w:r>
      <w:r w:rsidR="00376828">
        <w:rPr>
          <w:rFonts w:ascii="宋体" w:hAnsi="宋体" w:hint="eastAsia"/>
          <w:b w:val="0"/>
        </w:rPr>
        <w:t>)</w:t>
      </w:r>
    </w:p>
    <w:p w14:paraId="1E587520" w14:textId="54C4BEFA" w:rsidR="00C65690" w:rsidRPr="00C65690" w:rsidRDefault="00C65690" w:rsidP="00C65690">
      <w:pPr>
        <w:wordWrap w:val="0"/>
        <w:ind w:firstLineChars="200" w:firstLine="480"/>
      </w:pPr>
      <w:r>
        <w:rPr>
          <w:rFonts w:hint="eastAsia"/>
        </w:rPr>
        <w:t>该步骤为模型推理第二步，通过</w:t>
      </w:r>
      <w:r>
        <w:rPr>
          <w:rFonts w:hint="eastAsia"/>
        </w:rPr>
        <w:t>v</w:t>
      </w:r>
      <w:r>
        <w:t>im infer.sh</w:t>
      </w:r>
      <w:r>
        <w:rPr>
          <w:rFonts w:hint="eastAsia"/>
        </w:rPr>
        <w:t>打开脚本文件，使用</w:t>
      </w:r>
      <w:r>
        <w:rPr>
          <w:rFonts w:hint="eastAsia"/>
        </w:rPr>
        <w:t>i</w:t>
      </w:r>
      <w:r>
        <w:rPr>
          <w:rFonts w:hint="eastAsia"/>
        </w:rPr>
        <w:t>命令打开编辑模式，修改</w:t>
      </w:r>
      <w:r w:rsidRPr="005E5883">
        <w:t>LD_LIBRARY_PATH</w:t>
      </w:r>
      <w:r>
        <w:rPr>
          <w:rFonts w:hint="eastAsia"/>
        </w:rPr>
        <w:t>和</w:t>
      </w:r>
      <w:r w:rsidRPr="005E5883">
        <w:t>LD_PRELOAD</w:t>
      </w:r>
      <w:r>
        <w:rPr>
          <w:rFonts w:hint="eastAsia"/>
        </w:rPr>
        <w:t>为用户自己的路径，并对模型名称进行修改，当前为</w:t>
      </w:r>
      <w:r>
        <w:rPr>
          <w:rFonts w:hint="eastAsia"/>
        </w:rPr>
        <w:t>s</w:t>
      </w:r>
      <w:r>
        <w:t>ervowing.mindir</w:t>
      </w:r>
      <w:r>
        <w:rPr>
          <w:rFonts w:hint="eastAsia"/>
        </w:rPr>
        <w:t>，用户可根据自己命名修改为特定的名称。修改完成后，</w:t>
      </w:r>
      <w:r>
        <w:rPr>
          <w:rFonts w:hint="eastAsia"/>
        </w:rPr>
        <w:t>Esc</w:t>
      </w:r>
      <w:r>
        <w:rPr>
          <w:rFonts w:hint="eastAsia"/>
        </w:rPr>
        <w:t>推出编辑模式，</w:t>
      </w:r>
      <w:r>
        <w:rPr>
          <w:rFonts w:hint="eastAsia"/>
        </w:rPr>
        <w:t>:</w:t>
      </w:r>
      <w:r>
        <w:t>wq</w:t>
      </w:r>
      <w:r>
        <w:rPr>
          <w:rFonts w:hint="eastAsia"/>
        </w:rPr>
        <w:t>保存退出脚本文件。</w:t>
      </w:r>
    </w:p>
    <w:p w14:paraId="26D90106" w14:textId="14BC0899" w:rsidR="00142503" w:rsidRDefault="00D00BE7" w:rsidP="00142503">
      <w:r>
        <w:rPr>
          <w:noProof/>
        </w:rPr>
        <w:drawing>
          <wp:inline distT="0" distB="0" distL="0" distR="0" wp14:anchorId="0CA29BA5" wp14:editId="192970BB">
            <wp:extent cx="5274945" cy="2967355"/>
            <wp:effectExtent l="0" t="0" r="1905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4E4F" w14:textId="27860337" w:rsidR="00142503" w:rsidRDefault="00142503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Pr="00B63D3A">
        <w:rPr>
          <w:rFonts w:ascii="宋体" w:hAnsi="宋体"/>
          <w:b w:val="0"/>
        </w:rPr>
        <w:t>1</w:t>
      </w:r>
      <w:r w:rsidR="000A14D6">
        <w:rPr>
          <w:rFonts w:ascii="宋体" w:hAnsi="宋体"/>
          <w:b w:val="0"/>
        </w:rPr>
        <w:t>5</w:t>
      </w:r>
      <w:r w:rsidRPr="00B63D3A">
        <w:rPr>
          <w:rFonts w:ascii="宋体" w:hAnsi="宋体" w:hint="eastAsia"/>
          <w:b w:val="0"/>
        </w:rPr>
        <w:t xml:space="preserve"> </w:t>
      </w:r>
      <w:r w:rsidR="00335E87">
        <w:rPr>
          <w:rFonts w:ascii="宋体" w:hAnsi="宋体" w:hint="eastAsia"/>
          <w:b w:val="0"/>
        </w:rPr>
        <w:t>加载</w:t>
      </w:r>
      <w:r w:rsidR="00B50A33">
        <w:rPr>
          <w:rFonts w:ascii="宋体" w:hAnsi="宋体" w:hint="eastAsia"/>
          <w:b w:val="0"/>
        </w:rPr>
        <w:t>模型</w:t>
      </w:r>
      <w:r w:rsidR="00EF4480">
        <w:rPr>
          <w:rFonts w:ascii="宋体" w:hAnsi="宋体" w:hint="eastAsia"/>
          <w:b w:val="0"/>
        </w:rPr>
        <w:t>(</w:t>
      </w:r>
      <w:r w:rsidR="00335E87">
        <w:rPr>
          <w:rFonts w:ascii="宋体" w:hAnsi="宋体" w:hint="eastAsia"/>
          <w:b w:val="0"/>
        </w:rPr>
        <w:t>一</w:t>
      </w:r>
      <w:r w:rsidR="00EF4480">
        <w:rPr>
          <w:rFonts w:ascii="宋体" w:hAnsi="宋体" w:hint="eastAsia"/>
          <w:b w:val="0"/>
        </w:rPr>
        <w:t>)</w:t>
      </w:r>
    </w:p>
    <w:p w14:paraId="60E0DA78" w14:textId="7AE96B25" w:rsidR="008C040D" w:rsidRPr="008C040D" w:rsidRDefault="008C040D" w:rsidP="008C040D">
      <w:pPr>
        <w:pStyle w:val="a1"/>
        <w:ind w:firstLine="480"/>
      </w:pPr>
      <w:r>
        <w:rPr>
          <w:rFonts w:hint="eastAsia"/>
        </w:rPr>
        <w:lastRenderedPageBreak/>
        <w:t>该步骤在</w:t>
      </w:r>
      <w:r>
        <w:rPr>
          <w:rFonts w:hint="eastAsia"/>
        </w:rPr>
        <w:t>Sysplorer</w:t>
      </w:r>
      <w:r>
        <w:rPr>
          <w:rFonts w:hint="eastAsia"/>
        </w:rPr>
        <w:t>中进行，首先加载模型推理的</w:t>
      </w:r>
      <w:r>
        <w:rPr>
          <w:rFonts w:hint="eastAsia"/>
        </w:rPr>
        <w:t>modelica</w:t>
      </w:r>
      <w:r>
        <w:rPr>
          <w:rFonts w:hint="eastAsia"/>
        </w:rPr>
        <w:t>文件包，路径为</w:t>
      </w:r>
      <w:r>
        <w:t>/{</w:t>
      </w:r>
      <w:r>
        <w:rPr>
          <w:rFonts w:hint="eastAsia"/>
        </w:rPr>
        <w:t>H</w:t>
      </w:r>
      <w:r>
        <w:t>ome}</w:t>
      </w:r>
      <w:r>
        <w:rPr>
          <w:rFonts w:hint="eastAsia"/>
        </w:rPr>
        <w:t>/</w:t>
      </w:r>
      <w:r>
        <w:rPr>
          <w:rFonts w:hint="eastAsia"/>
        </w:rPr>
        <w:t>文档</w:t>
      </w:r>
      <w:r>
        <w:rPr>
          <w:rFonts w:hint="eastAsia"/>
        </w:rPr>
        <w:t>/</w:t>
      </w:r>
      <w:r>
        <w:t>MWORKS/M</w:t>
      </w:r>
      <w:r>
        <w:rPr>
          <w:rFonts w:hint="eastAsia"/>
        </w:rPr>
        <w:t>infer</w:t>
      </w:r>
      <w:r>
        <w:t>/</w:t>
      </w:r>
      <w:r w:rsidR="00D00BE7">
        <w:rPr>
          <w:rFonts w:hint="eastAsia"/>
        </w:rPr>
        <w:t>tool</w:t>
      </w:r>
      <w:r>
        <w:t>/package.mo</w:t>
      </w:r>
      <w:r w:rsidR="004B47C4">
        <w:rPr>
          <w:rFonts w:hint="eastAsia"/>
        </w:rPr>
        <w:t>，</w:t>
      </w:r>
      <w:r w:rsidR="004B47C4">
        <w:rPr>
          <w:rFonts w:hint="eastAsia"/>
        </w:rPr>
        <w:t>{H</w:t>
      </w:r>
      <w:r w:rsidR="004B47C4">
        <w:t>ome}</w:t>
      </w:r>
      <w:r w:rsidR="004B47C4">
        <w:rPr>
          <w:rFonts w:hint="eastAsia"/>
        </w:rPr>
        <w:t>为用户自己的主目录路径，当前显示为</w:t>
      </w:r>
      <w:r w:rsidR="004B47C4">
        <w:t>home/tongyuan</w:t>
      </w:r>
      <w:r w:rsidR="004B47C4">
        <w:rPr>
          <w:rFonts w:hint="eastAsia"/>
        </w:rPr>
        <w:t>。</w:t>
      </w:r>
    </w:p>
    <w:p w14:paraId="344E1FE8" w14:textId="51E7747D" w:rsidR="00142503" w:rsidRDefault="00E07FAB" w:rsidP="00142503">
      <w:r>
        <w:rPr>
          <w:noProof/>
        </w:rPr>
        <w:drawing>
          <wp:inline distT="0" distB="0" distL="0" distR="0" wp14:anchorId="376CCB15" wp14:editId="7F1C15BF">
            <wp:extent cx="5274945" cy="2967355"/>
            <wp:effectExtent l="0" t="0" r="190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2655" w14:textId="226245F3" w:rsidR="004B47C4" w:rsidRDefault="004B47C4" w:rsidP="004B47C4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Pr="00B63D3A">
        <w:rPr>
          <w:rFonts w:ascii="宋体" w:hAnsi="宋体"/>
          <w:b w:val="0"/>
        </w:rPr>
        <w:t>1</w:t>
      </w:r>
      <w:r w:rsidR="000A14D6">
        <w:rPr>
          <w:rFonts w:ascii="宋体" w:hAnsi="宋体"/>
          <w:b w:val="0"/>
        </w:rPr>
        <w:t>6</w:t>
      </w:r>
      <w:r w:rsidRPr="00B63D3A">
        <w:rPr>
          <w:rFonts w:ascii="宋体" w:hAnsi="宋体" w:hint="eastAsia"/>
          <w:b w:val="0"/>
        </w:rPr>
        <w:t xml:space="preserve"> </w:t>
      </w:r>
      <w:r>
        <w:rPr>
          <w:rFonts w:ascii="宋体" w:hAnsi="宋体" w:hint="eastAsia"/>
          <w:b w:val="0"/>
        </w:rPr>
        <w:t>加载模型</w:t>
      </w:r>
      <w:r w:rsidR="00EF4480">
        <w:rPr>
          <w:rFonts w:ascii="宋体" w:hAnsi="宋体" w:hint="eastAsia"/>
          <w:b w:val="0"/>
        </w:rPr>
        <w:t>(</w:t>
      </w:r>
      <w:r>
        <w:rPr>
          <w:rFonts w:ascii="宋体" w:hAnsi="宋体" w:hint="eastAsia"/>
          <w:b w:val="0"/>
        </w:rPr>
        <w:t>二</w:t>
      </w:r>
      <w:r w:rsidR="00EF4480">
        <w:rPr>
          <w:rFonts w:ascii="宋体" w:hAnsi="宋体" w:hint="eastAsia"/>
          <w:b w:val="0"/>
        </w:rPr>
        <w:t>)</w:t>
      </w:r>
    </w:p>
    <w:p w14:paraId="53B4087A" w14:textId="7A97A44E" w:rsidR="002A1F09" w:rsidRPr="002A1F09" w:rsidRDefault="002A1F09" w:rsidP="002A1F09">
      <w:pPr>
        <w:pStyle w:val="a1"/>
        <w:ind w:firstLine="480"/>
      </w:pPr>
      <w:r w:rsidRPr="002A1F09">
        <w:rPr>
          <w:rFonts w:hint="eastAsia"/>
        </w:rPr>
        <w:t>选中</w:t>
      </w:r>
      <w:r w:rsidRPr="002A1F09">
        <w:rPr>
          <w:rFonts w:hint="eastAsia"/>
        </w:rPr>
        <w:t>callC</w:t>
      </w:r>
      <w:r w:rsidRPr="002A1F09">
        <w:rPr>
          <w:rFonts w:hint="eastAsia"/>
        </w:rPr>
        <w:t>函数，在菜单栏中选择文本模式，修改模型的输入输出维度</w:t>
      </w:r>
      <w:r>
        <w:rPr>
          <w:rFonts w:hint="eastAsia"/>
        </w:rPr>
        <w:t>，当前</w:t>
      </w:r>
      <w:r>
        <w:rPr>
          <w:rFonts w:hint="eastAsia"/>
        </w:rPr>
        <w:t>a</w:t>
      </w:r>
      <w:r>
        <w:t>[4]</w:t>
      </w:r>
      <w:r>
        <w:rPr>
          <w:rFonts w:hint="eastAsia"/>
        </w:rPr>
        <w:t>代表输入维度为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arr</w:t>
      </w:r>
      <w:r>
        <w:t>[24]</w:t>
      </w:r>
      <w:r>
        <w:rPr>
          <w:rFonts w:hint="eastAsia"/>
        </w:rPr>
        <w:t>代表输出维度为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。</w:t>
      </w:r>
    </w:p>
    <w:p w14:paraId="5FF31D7B" w14:textId="081333BA" w:rsidR="00142503" w:rsidRDefault="00E07FAB" w:rsidP="00142503">
      <w:r>
        <w:rPr>
          <w:noProof/>
        </w:rPr>
        <w:drawing>
          <wp:inline distT="0" distB="0" distL="0" distR="0" wp14:anchorId="63B422E3" wp14:editId="2FC8B094">
            <wp:extent cx="5274945" cy="2967355"/>
            <wp:effectExtent l="0" t="0" r="190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DC2C" w14:textId="64C87EA9" w:rsidR="00142503" w:rsidRDefault="00142503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Pr="00B63D3A">
        <w:rPr>
          <w:rFonts w:ascii="宋体" w:hAnsi="宋体"/>
          <w:b w:val="0"/>
        </w:rPr>
        <w:t>1</w:t>
      </w:r>
      <w:r w:rsidR="000A14D6">
        <w:rPr>
          <w:rFonts w:ascii="宋体" w:hAnsi="宋体"/>
          <w:b w:val="0"/>
        </w:rPr>
        <w:t>7</w:t>
      </w:r>
      <w:r w:rsidRPr="00B63D3A">
        <w:rPr>
          <w:rFonts w:ascii="宋体" w:hAnsi="宋体" w:hint="eastAsia"/>
          <w:b w:val="0"/>
        </w:rPr>
        <w:t xml:space="preserve"> </w:t>
      </w:r>
      <w:r w:rsidR="002A1F09">
        <w:rPr>
          <w:rFonts w:ascii="宋体" w:hAnsi="宋体" w:hint="eastAsia"/>
          <w:b w:val="0"/>
        </w:rPr>
        <w:t>加载模型</w:t>
      </w:r>
      <w:r w:rsidR="00EF4480">
        <w:rPr>
          <w:rFonts w:ascii="宋体" w:hAnsi="宋体" w:hint="eastAsia"/>
          <w:b w:val="0"/>
        </w:rPr>
        <w:t>(</w:t>
      </w:r>
      <w:r w:rsidR="002A1F09">
        <w:rPr>
          <w:rFonts w:ascii="宋体" w:hAnsi="宋体" w:hint="eastAsia"/>
          <w:b w:val="0"/>
        </w:rPr>
        <w:t>三</w:t>
      </w:r>
      <w:r w:rsidR="00EF4480">
        <w:rPr>
          <w:rFonts w:ascii="宋体" w:hAnsi="宋体" w:hint="eastAsia"/>
          <w:b w:val="0"/>
        </w:rPr>
        <w:t>)</w:t>
      </w:r>
    </w:p>
    <w:p w14:paraId="5149D174" w14:textId="4B68AB33" w:rsidR="002A1F09" w:rsidRPr="002A1F09" w:rsidRDefault="002A1F09" w:rsidP="002A1F09">
      <w:pPr>
        <w:pStyle w:val="a1"/>
        <w:ind w:firstLine="480"/>
      </w:pPr>
      <w:r>
        <w:rPr>
          <w:rFonts w:hint="eastAsia"/>
        </w:rPr>
        <w:lastRenderedPageBreak/>
        <w:t>同理修改</w:t>
      </w:r>
      <w:r w:rsidR="00E07FAB">
        <w:t>AI</w:t>
      </w:r>
      <w:r>
        <w:t>Model</w:t>
      </w:r>
      <w:r>
        <w:rPr>
          <w:rFonts w:hint="eastAsia"/>
        </w:rPr>
        <w:t>中输入输出的维度，</w:t>
      </w:r>
      <w:r>
        <w:rPr>
          <w:rFonts w:hint="eastAsia"/>
        </w:rPr>
        <w:t>a</w:t>
      </w:r>
      <w:r>
        <w:t>[4]</w:t>
      </w:r>
      <w:r>
        <w:rPr>
          <w:rFonts w:hint="eastAsia"/>
        </w:rPr>
        <w:t>代表输入维度为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y</w:t>
      </w:r>
      <w:r>
        <w:t>[24]</w:t>
      </w:r>
      <w:r>
        <w:rPr>
          <w:rFonts w:hint="eastAsia"/>
        </w:rPr>
        <w:t>代表输出维度为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，</w:t>
      </w:r>
      <w:r>
        <w:rPr>
          <w:rFonts w:hint="eastAsia"/>
        </w:rPr>
        <w:t>input_column</w:t>
      </w:r>
      <w:r>
        <w:t xml:space="preserve"> = 4</w:t>
      </w:r>
      <w:r>
        <w:rPr>
          <w:rFonts w:hint="eastAsia"/>
        </w:rPr>
        <w:t>代表输入维度为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output_column</w:t>
      </w:r>
      <w:r>
        <w:t xml:space="preserve"> = 24</w:t>
      </w:r>
      <w:r>
        <w:rPr>
          <w:rFonts w:hint="eastAsia"/>
        </w:rPr>
        <w:t>代表输出维度为</w:t>
      </w:r>
      <w:r>
        <w:rPr>
          <w:rFonts w:hint="eastAsia"/>
        </w:rPr>
        <w:t>24</w:t>
      </w:r>
      <w:r>
        <w:rPr>
          <w:rFonts w:hint="eastAsia"/>
        </w:rPr>
        <w:t>。</w:t>
      </w:r>
    </w:p>
    <w:p w14:paraId="565CC7A2" w14:textId="2197F966" w:rsidR="00142503" w:rsidRDefault="00E07FAB" w:rsidP="00142503">
      <w:r>
        <w:rPr>
          <w:noProof/>
        </w:rPr>
        <w:drawing>
          <wp:inline distT="0" distB="0" distL="0" distR="0" wp14:anchorId="5E4783F6" wp14:editId="7A5A7E1C">
            <wp:extent cx="5274945" cy="2967355"/>
            <wp:effectExtent l="0" t="0" r="190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06E0" w14:textId="6F7F90C2" w:rsidR="00142503" w:rsidRDefault="00142503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Pr="00B63D3A">
        <w:rPr>
          <w:rFonts w:ascii="宋体" w:hAnsi="宋体"/>
          <w:b w:val="0"/>
        </w:rPr>
        <w:t>1</w:t>
      </w:r>
      <w:r w:rsidR="000A14D6">
        <w:rPr>
          <w:rFonts w:ascii="宋体" w:hAnsi="宋体"/>
          <w:b w:val="0"/>
        </w:rPr>
        <w:t>8</w:t>
      </w:r>
      <w:r w:rsidRPr="00B63D3A">
        <w:rPr>
          <w:rFonts w:ascii="宋体" w:hAnsi="宋体" w:hint="eastAsia"/>
          <w:b w:val="0"/>
        </w:rPr>
        <w:t xml:space="preserve"> </w:t>
      </w:r>
      <w:r w:rsidR="00EC4E57">
        <w:rPr>
          <w:rFonts w:ascii="宋体" w:hAnsi="宋体" w:hint="eastAsia"/>
          <w:b w:val="0"/>
        </w:rPr>
        <w:t>构建用户模型</w:t>
      </w:r>
      <w:r w:rsidR="00EF4480">
        <w:rPr>
          <w:rFonts w:ascii="宋体" w:hAnsi="宋体" w:hint="eastAsia"/>
          <w:b w:val="0"/>
        </w:rPr>
        <w:t>(</w:t>
      </w:r>
      <w:r w:rsidR="00563643">
        <w:rPr>
          <w:rFonts w:ascii="宋体" w:hAnsi="宋体" w:hint="eastAsia"/>
          <w:b w:val="0"/>
        </w:rPr>
        <w:t>一</w:t>
      </w:r>
      <w:r w:rsidR="00EF4480">
        <w:rPr>
          <w:rFonts w:ascii="宋体" w:hAnsi="宋体" w:hint="eastAsia"/>
          <w:b w:val="0"/>
        </w:rPr>
        <w:t>)</w:t>
      </w:r>
    </w:p>
    <w:p w14:paraId="0C04ACDD" w14:textId="21BE36A0" w:rsidR="00563643" w:rsidRPr="00563643" w:rsidRDefault="00563643" w:rsidP="00563643">
      <w:pPr>
        <w:pStyle w:val="a1"/>
        <w:wordWrap w:val="0"/>
        <w:ind w:firstLine="480"/>
      </w:pPr>
      <w:r>
        <w:rPr>
          <w:rFonts w:hint="eastAsia"/>
        </w:rPr>
        <w:t>上图为简易的伺服翼系统模型</w:t>
      </w:r>
      <w:r w:rsidR="00EF4480">
        <w:rPr>
          <w:rFonts w:hint="eastAsia"/>
        </w:rPr>
        <w:t>，模型名称为</w:t>
      </w:r>
      <w:r w:rsidR="00545AC1">
        <w:t>T</w:t>
      </w:r>
      <w:r w:rsidR="00545AC1">
        <w:rPr>
          <w:rFonts w:hint="eastAsia"/>
        </w:rPr>
        <w:t>est</w:t>
      </w:r>
      <w:r w:rsidR="00545AC1">
        <w:t>System02H3</w:t>
      </w:r>
      <w:r>
        <w:rPr>
          <w:rFonts w:hint="eastAsia"/>
        </w:rPr>
        <w:t>，</w:t>
      </w:r>
      <w:r w:rsidR="00EF4480">
        <w:rPr>
          <w:rFonts w:hint="eastAsia"/>
        </w:rPr>
        <w:t>该模型</w:t>
      </w:r>
      <w:r>
        <w:rPr>
          <w:rFonts w:hint="eastAsia"/>
        </w:rPr>
        <w:t>输入为四个</w:t>
      </w:r>
      <w:r w:rsidR="00E07FAB">
        <w:rPr>
          <w:rFonts w:hint="eastAsia"/>
        </w:rPr>
        <w:t>，分别是翼的折叠角度、伸缩距离、输入气动力的</w:t>
      </w:r>
      <w:r w:rsidR="00E07FAB">
        <w:rPr>
          <w:rFonts w:hint="eastAsia"/>
        </w:rPr>
        <w:t>y</w:t>
      </w:r>
      <w:r w:rsidR="00E07FAB">
        <w:rPr>
          <w:rFonts w:hint="eastAsia"/>
        </w:rPr>
        <w:t>正向阻力、</w:t>
      </w:r>
      <w:r w:rsidR="00E07FAB">
        <w:rPr>
          <w:rFonts w:hint="eastAsia"/>
        </w:rPr>
        <w:t>z</w:t>
      </w:r>
      <w:r w:rsidR="00E07FAB">
        <w:rPr>
          <w:rFonts w:hint="eastAsia"/>
        </w:rPr>
        <w:t>升力</w:t>
      </w:r>
      <w:r>
        <w:rPr>
          <w:rFonts w:hint="eastAsia"/>
        </w:rPr>
        <w:t>，将信号数据传入</w:t>
      </w:r>
      <w:r w:rsidR="00E07FAB">
        <w:t>AI</w:t>
      </w:r>
      <w:r>
        <w:t>Model</w:t>
      </w:r>
      <w:r>
        <w:rPr>
          <w:rFonts w:hint="eastAsia"/>
        </w:rPr>
        <w:t>中进行推理，</w:t>
      </w:r>
      <w:r w:rsidR="00E07FAB">
        <w:rPr>
          <w:rFonts w:hint="eastAsia"/>
        </w:rPr>
        <w:t>推理结果分别为固定翼输出、伸缩翼输出和折叠翼输出，包含</w:t>
      </w:r>
      <w:r w:rsidR="00E07FAB">
        <w:rPr>
          <w:rFonts w:hint="eastAsia"/>
        </w:rPr>
        <w:t>2</w:t>
      </w:r>
      <w:r w:rsidR="00E07FAB">
        <w:t>4</w:t>
      </w:r>
      <w:r w:rsidR="00E07FAB">
        <w:rPr>
          <w:rFonts w:hint="eastAsia"/>
        </w:rPr>
        <w:t>个输出</w:t>
      </w:r>
      <w:r>
        <w:rPr>
          <w:rFonts w:hint="eastAsia"/>
        </w:rPr>
        <w:t>，需要对每条连线进行配置，如下图所示：</w:t>
      </w:r>
    </w:p>
    <w:p w14:paraId="55E461EB" w14:textId="6184A807" w:rsidR="00142503" w:rsidRDefault="00E07FAB" w:rsidP="00142503">
      <w:r>
        <w:rPr>
          <w:noProof/>
        </w:rPr>
        <w:drawing>
          <wp:inline distT="0" distB="0" distL="0" distR="0" wp14:anchorId="392EED69" wp14:editId="75A38F5D">
            <wp:extent cx="5274945" cy="2967355"/>
            <wp:effectExtent l="0" t="0" r="1905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6D6" w14:textId="376806DC" w:rsidR="00142503" w:rsidRDefault="00142503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lastRenderedPageBreak/>
        <w:t>图3.</w:t>
      </w:r>
      <w:r w:rsidRPr="00B63D3A">
        <w:rPr>
          <w:rFonts w:ascii="宋体" w:hAnsi="宋体"/>
          <w:b w:val="0"/>
        </w:rPr>
        <w:t>1</w:t>
      </w:r>
      <w:r w:rsidR="000A14D6">
        <w:rPr>
          <w:rFonts w:ascii="宋体" w:hAnsi="宋体"/>
          <w:b w:val="0"/>
        </w:rPr>
        <w:t>9</w:t>
      </w:r>
      <w:r w:rsidRPr="00B63D3A">
        <w:rPr>
          <w:rFonts w:ascii="宋体" w:hAnsi="宋体" w:hint="eastAsia"/>
          <w:b w:val="0"/>
        </w:rPr>
        <w:t xml:space="preserve"> </w:t>
      </w:r>
      <w:r w:rsidR="00563643">
        <w:rPr>
          <w:rFonts w:ascii="宋体" w:hAnsi="宋体" w:hint="eastAsia"/>
          <w:b w:val="0"/>
        </w:rPr>
        <w:t>构建用户模型</w:t>
      </w:r>
      <w:r w:rsidR="00EF4480">
        <w:rPr>
          <w:rFonts w:ascii="宋体" w:hAnsi="宋体" w:hint="eastAsia"/>
          <w:b w:val="0"/>
        </w:rPr>
        <w:t>(</w:t>
      </w:r>
      <w:r w:rsidR="00563643">
        <w:rPr>
          <w:rFonts w:ascii="宋体" w:hAnsi="宋体" w:hint="eastAsia"/>
          <w:b w:val="0"/>
        </w:rPr>
        <w:t>二</w:t>
      </w:r>
      <w:r w:rsidR="00EF4480">
        <w:rPr>
          <w:rFonts w:ascii="宋体" w:hAnsi="宋体" w:hint="eastAsia"/>
          <w:b w:val="0"/>
        </w:rPr>
        <w:t>)</w:t>
      </w:r>
    </w:p>
    <w:p w14:paraId="08B442C4" w14:textId="1D50F71E" w:rsidR="000608FF" w:rsidRPr="000608FF" w:rsidRDefault="000608FF" w:rsidP="000608FF">
      <w:pPr>
        <w:pStyle w:val="a1"/>
        <w:ind w:firstLine="480"/>
      </w:pPr>
      <w:r>
        <w:rPr>
          <w:rFonts w:hint="eastAsia"/>
        </w:rPr>
        <w:t>构建完成后，设置仿真参数，即可开始进行仿真，仿真结果展示如下。</w:t>
      </w:r>
    </w:p>
    <w:p w14:paraId="414DEA68" w14:textId="73ED1870" w:rsidR="006C311A" w:rsidRDefault="00A632D2" w:rsidP="006C311A">
      <w:pPr>
        <w:pStyle w:val="2"/>
        <w:spacing w:line="300" w:lineRule="auto"/>
        <w:rPr>
          <w:rFonts w:eastAsia="微软雅黑"/>
          <w:color w:val="0070C0"/>
          <w:sz w:val="32"/>
        </w:rPr>
      </w:pPr>
      <w:bookmarkStart w:id="15" w:name="_Toc130567615"/>
      <w:r>
        <w:rPr>
          <w:rFonts w:eastAsia="微软雅黑" w:hint="eastAsia"/>
          <w:color w:val="0070C0"/>
          <w:sz w:val="32"/>
        </w:rPr>
        <w:t>结果展示</w:t>
      </w:r>
      <w:bookmarkEnd w:id="15"/>
    </w:p>
    <w:p w14:paraId="3970302F" w14:textId="7FF0955E" w:rsidR="00F04854" w:rsidRDefault="00E07FAB" w:rsidP="00371DAA">
      <w:pPr>
        <w:rPr>
          <w:kern w:val="0"/>
          <w:sz w:val="20"/>
          <w:szCs w:val="20"/>
        </w:rPr>
      </w:pPr>
      <w:r>
        <w:rPr>
          <w:noProof/>
          <w:kern w:val="0"/>
          <w:sz w:val="20"/>
          <w:szCs w:val="20"/>
        </w:rPr>
        <w:drawing>
          <wp:inline distT="0" distB="0" distL="0" distR="0" wp14:anchorId="4B9F28E4" wp14:editId="768DC2E2">
            <wp:extent cx="5274945" cy="2967355"/>
            <wp:effectExtent l="0" t="0" r="190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D3AF" w14:textId="28EF7C49" w:rsidR="00371DAA" w:rsidRPr="00B63D3A" w:rsidRDefault="00371DAA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0A14D6">
        <w:rPr>
          <w:rFonts w:ascii="宋体" w:hAnsi="宋体"/>
          <w:b w:val="0"/>
        </w:rPr>
        <w:t>20</w:t>
      </w:r>
      <w:r w:rsidRPr="00B63D3A">
        <w:rPr>
          <w:rFonts w:ascii="宋体" w:hAnsi="宋体" w:hint="eastAsia"/>
          <w:b w:val="0"/>
        </w:rPr>
        <w:t xml:space="preserve"> 模型输入输出维度</w:t>
      </w:r>
    </w:p>
    <w:p w14:paraId="470F2B1A" w14:textId="1822B71C" w:rsidR="00371DAA" w:rsidRDefault="00376F4E" w:rsidP="00371DAA">
      <w:r>
        <w:rPr>
          <w:noProof/>
        </w:rPr>
        <w:drawing>
          <wp:inline distT="0" distB="0" distL="0" distR="0" wp14:anchorId="06D77EEC" wp14:editId="6FBA35A9">
            <wp:extent cx="5274945" cy="2967355"/>
            <wp:effectExtent l="0" t="0" r="1905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261B" w14:textId="25E69E84" w:rsidR="00371DAA" w:rsidRPr="00B63D3A" w:rsidRDefault="00371DAA" w:rsidP="00B63D3A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0A14D6">
        <w:rPr>
          <w:rFonts w:ascii="宋体" w:hAnsi="宋体"/>
          <w:b w:val="0"/>
        </w:rPr>
        <w:t>21</w:t>
      </w:r>
      <w:r w:rsidRPr="00B63D3A">
        <w:rPr>
          <w:rFonts w:ascii="宋体" w:hAnsi="宋体" w:hint="eastAsia"/>
          <w:b w:val="0"/>
        </w:rPr>
        <w:t xml:space="preserve"> </w:t>
      </w:r>
      <w:r w:rsidR="000A14D6">
        <w:rPr>
          <w:rFonts w:ascii="宋体" w:hAnsi="宋体" w:hint="eastAsia"/>
          <w:b w:val="0"/>
        </w:rPr>
        <w:t>伺服翼</w:t>
      </w:r>
      <w:r w:rsidR="00736F44" w:rsidRPr="00B63D3A">
        <w:rPr>
          <w:rFonts w:ascii="宋体" w:hAnsi="宋体" w:hint="eastAsia"/>
          <w:b w:val="0"/>
        </w:rPr>
        <w:t>模型</w:t>
      </w:r>
      <w:r w:rsidR="00346074" w:rsidRPr="00B63D3A">
        <w:rPr>
          <w:rFonts w:ascii="宋体" w:hAnsi="宋体" w:hint="eastAsia"/>
          <w:b w:val="0"/>
        </w:rPr>
        <w:t>输入结果</w:t>
      </w:r>
    </w:p>
    <w:p w14:paraId="651AAD4C" w14:textId="16D1EBDF" w:rsidR="00D84EC8" w:rsidRDefault="00803AF2" w:rsidP="00D84EC8">
      <w:r>
        <w:rPr>
          <w:noProof/>
        </w:rPr>
        <w:lastRenderedPageBreak/>
        <w:drawing>
          <wp:inline distT="0" distB="0" distL="0" distR="0" wp14:anchorId="0E5277F3" wp14:editId="48ED87A7">
            <wp:extent cx="5274945" cy="2967355"/>
            <wp:effectExtent l="0" t="0" r="1905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38A21C0F" w14:textId="6CFBCDCE" w:rsidR="00346074" w:rsidRPr="00376F4E" w:rsidRDefault="00D84EC8" w:rsidP="00376F4E">
      <w:pPr>
        <w:pStyle w:val="afc"/>
        <w:spacing w:before="97" w:after="97"/>
        <w:rPr>
          <w:rFonts w:ascii="宋体" w:hAnsi="宋体"/>
          <w:b w:val="0"/>
        </w:rPr>
      </w:pPr>
      <w:r w:rsidRPr="00B63D3A">
        <w:rPr>
          <w:rFonts w:ascii="宋体" w:hAnsi="宋体" w:hint="eastAsia"/>
          <w:b w:val="0"/>
        </w:rPr>
        <w:t>图3.</w:t>
      </w:r>
      <w:r w:rsidR="001D1F7F">
        <w:rPr>
          <w:rFonts w:ascii="宋体" w:hAnsi="宋体"/>
          <w:b w:val="0"/>
        </w:rPr>
        <w:t>2</w:t>
      </w:r>
      <w:r w:rsidR="000A14D6">
        <w:rPr>
          <w:rFonts w:ascii="宋体" w:hAnsi="宋体"/>
          <w:b w:val="0"/>
        </w:rPr>
        <w:t>2</w:t>
      </w:r>
      <w:r w:rsidRPr="00B63D3A">
        <w:rPr>
          <w:rFonts w:ascii="宋体" w:hAnsi="宋体" w:hint="eastAsia"/>
          <w:b w:val="0"/>
        </w:rPr>
        <w:t xml:space="preserve"> </w:t>
      </w:r>
      <w:r w:rsidR="000A14D6">
        <w:rPr>
          <w:rFonts w:ascii="宋体" w:hAnsi="宋体" w:hint="eastAsia"/>
          <w:b w:val="0"/>
        </w:rPr>
        <w:t>A</w:t>
      </w:r>
      <w:r w:rsidR="000A14D6">
        <w:rPr>
          <w:rFonts w:ascii="宋体" w:hAnsi="宋体"/>
          <w:b w:val="0"/>
        </w:rPr>
        <w:t>I</w:t>
      </w:r>
      <w:r w:rsidRPr="00B63D3A">
        <w:rPr>
          <w:rFonts w:ascii="宋体" w:hAnsi="宋体" w:hint="eastAsia"/>
          <w:b w:val="0"/>
        </w:rPr>
        <w:t>模型推理结果</w:t>
      </w:r>
    </w:p>
    <w:p w14:paraId="4C1B50DF" w14:textId="292C52FE" w:rsidR="009F6705" w:rsidRDefault="001D1F7F" w:rsidP="001D1F7F">
      <w:pPr>
        <w:ind w:firstLineChars="200" w:firstLine="480"/>
      </w:pPr>
      <w:r>
        <w:rPr>
          <w:rFonts w:hint="eastAsia"/>
        </w:rPr>
        <w:t>在联合仿真结束后，可对联合仿真的结果进行展示，图</w:t>
      </w:r>
      <w:r>
        <w:rPr>
          <w:rFonts w:hint="eastAsia"/>
        </w:rPr>
        <w:t>3</w:t>
      </w:r>
      <w:r>
        <w:t>.18</w:t>
      </w:r>
      <w:r>
        <w:rPr>
          <w:rFonts w:hint="eastAsia"/>
        </w:rPr>
        <w:t>为输入输出维度展示，输入为</w:t>
      </w:r>
      <w:r>
        <w:rPr>
          <w:rFonts w:hint="eastAsia"/>
        </w:rPr>
        <w:t>4</w:t>
      </w:r>
      <w:r>
        <w:rPr>
          <w:rFonts w:hint="eastAsia"/>
        </w:rPr>
        <w:t>维，输出为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维；图</w:t>
      </w:r>
      <w:r>
        <w:rPr>
          <w:rFonts w:hint="eastAsia"/>
        </w:rPr>
        <w:t>3</w:t>
      </w:r>
      <w:r>
        <w:t>.19</w:t>
      </w:r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个输入结果展示；图</w:t>
      </w:r>
      <w:r>
        <w:rPr>
          <w:rFonts w:hint="eastAsia"/>
        </w:rPr>
        <w:t>3</w:t>
      </w:r>
      <w:r>
        <w:t>.20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个推理结果输出展示</w:t>
      </w:r>
      <w:r w:rsidR="00376F4E">
        <w:rPr>
          <w:rFonts w:hint="eastAsia"/>
        </w:rPr>
        <w:t>。</w:t>
      </w:r>
      <w:r w:rsidR="00376F4E">
        <w:t xml:space="preserve"> </w:t>
      </w:r>
    </w:p>
    <w:p w14:paraId="5DA785FB" w14:textId="77777777" w:rsidR="00346074" w:rsidRDefault="00346074" w:rsidP="00346074"/>
    <w:p w14:paraId="115E9D95" w14:textId="77777777" w:rsidR="00371DAA" w:rsidRPr="00371DAA" w:rsidRDefault="00371DAA" w:rsidP="00371DAA">
      <w:pPr>
        <w:rPr>
          <w:kern w:val="0"/>
          <w:sz w:val="20"/>
          <w:szCs w:val="20"/>
        </w:rPr>
      </w:pPr>
    </w:p>
    <w:sectPr w:rsidR="00371DAA" w:rsidRPr="00371DAA" w:rsidSect="00E6131C">
      <w:footerReference w:type="default" r:id="rId39"/>
      <w:pgSz w:w="11907" w:h="16839" w:code="9"/>
      <w:pgMar w:top="1440" w:right="1800" w:bottom="1440" w:left="1800" w:header="720" w:footer="72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A2E006" w14:textId="77777777" w:rsidR="00C22124" w:rsidRDefault="00C22124">
      <w:r>
        <w:separator/>
      </w:r>
    </w:p>
  </w:endnote>
  <w:endnote w:type="continuationSeparator" w:id="0">
    <w:p w14:paraId="17CFE0DE" w14:textId="77777777" w:rsidR="00C22124" w:rsidRDefault="00C22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A9117" w14:textId="77777777" w:rsidR="00B502D8" w:rsidRPr="00EB7E1A" w:rsidRDefault="00B502D8" w:rsidP="00EB7E1A">
    <w:pPr>
      <w:pStyle w:val="a7"/>
      <w:spacing w:line="240" w:lineRule="auto"/>
      <w:ind w:firstLineChars="200" w:firstLine="360"/>
    </w:pPr>
    <w:r>
      <w:rPr>
        <w:noProof/>
      </w:rPr>
      <w:drawing>
        <wp:anchor distT="0" distB="0" distL="114300" distR="114300" simplePos="0" relativeHeight="251656704" behindDoc="0" locked="0" layoutInCell="1" allowOverlap="1" wp14:anchorId="17DBD653" wp14:editId="67B9EEAA">
          <wp:simplePos x="0" y="0"/>
          <wp:positionH relativeFrom="column">
            <wp:posOffset>-9525</wp:posOffset>
          </wp:positionH>
          <wp:positionV relativeFrom="paragraph">
            <wp:posOffset>-13970</wp:posOffset>
          </wp:positionV>
          <wp:extent cx="190500" cy="152400"/>
          <wp:effectExtent l="0" t="0" r="0" b="0"/>
          <wp:wrapNone/>
          <wp:docPr id="5" name="图片 8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715"/>
                  <a:stretch>
                    <a:fillRect/>
                  </a:stretch>
                </pic:blipFill>
                <pic:spPr bwMode="auto">
                  <a:xfrm>
                    <a:off x="0" y="0"/>
                    <a:ext cx="1905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苏州同元软控信息技术有限公司</w:t>
    </w:r>
    <w:r>
      <w:rPr>
        <w:rFonts w:hint="eastAsia"/>
      </w:rPr>
      <w:tab/>
    </w:r>
    <w:r>
      <w:rPr>
        <w:rFonts w:hint="eastAsia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76D599" w14:textId="0C6000C6" w:rsidR="00B502D8" w:rsidRPr="00EB7E1A" w:rsidRDefault="00B502D8" w:rsidP="00EB7E1A">
    <w:pPr>
      <w:pStyle w:val="a7"/>
      <w:spacing w:line="240" w:lineRule="auto"/>
      <w:ind w:firstLineChars="200" w:firstLine="360"/>
    </w:pPr>
    <w:r>
      <w:rPr>
        <w:noProof/>
      </w:rPr>
      <w:drawing>
        <wp:anchor distT="0" distB="0" distL="114300" distR="114300" simplePos="0" relativeHeight="251657728" behindDoc="0" locked="0" layoutInCell="1" allowOverlap="1" wp14:anchorId="6305D8A8" wp14:editId="72558A42">
          <wp:simplePos x="0" y="0"/>
          <wp:positionH relativeFrom="column">
            <wp:posOffset>-9525</wp:posOffset>
          </wp:positionH>
          <wp:positionV relativeFrom="paragraph">
            <wp:posOffset>-13970</wp:posOffset>
          </wp:positionV>
          <wp:extent cx="190500" cy="152400"/>
          <wp:effectExtent l="0" t="0" r="0" b="0"/>
          <wp:wrapNone/>
          <wp:docPr id="4" name="图片 8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715"/>
                  <a:stretch>
                    <a:fillRect/>
                  </a:stretch>
                </pic:blipFill>
                <pic:spPr bwMode="auto">
                  <a:xfrm>
                    <a:off x="0" y="0"/>
                    <a:ext cx="1905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苏州同元软控信息技术有限公司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目录</w:t>
    </w:r>
    <w:r>
      <w:rPr>
        <w:rFonts w:hint="eastAsia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Pr="0098739B">
      <w:rPr>
        <w:noProof/>
        <w:lang w:val="zh-CN"/>
      </w:rPr>
      <w:t>i</w:t>
    </w:r>
    <w:r>
      <w:rPr>
        <w:noProof/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9457D" w14:textId="329624BA" w:rsidR="00B502D8" w:rsidRPr="00EB7E1A" w:rsidRDefault="00B502D8" w:rsidP="00EB7E1A">
    <w:pPr>
      <w:pStyle w:val="a7"/>
      <w:spacing w:line="240" w:lineRule="auto"/>
      <w:ind w:firstLineChars="200" w:firstLine="360"/>
    </w:pPr>
    <w:r>
      <w:rPr>
        <w:noProof/>
      </w:rPr>
      <w:drawing>
        <wp:anchor distT="0" distB="0" distL="114300" distR="114300" simplePos="0" relativeHeight="251658752" behindDoc="0" locked="0" layoutInCell="1" allowOverlap="1" wp14:anchorId="56A5EF06" wp14:editId="36CFAC7F">
          <wp:simplePos x="0" y="0"/>
          <wp:positionH relativeFrom="column">
            <wp:posOffset>-9525</wp:posOffset>
          </wp:positionH>
          <wp:positionV relativeFrom="paragraph">
            <wp:posOffset>-13970</wp:posOffset>
          </wp:positionV>
          <wp:extent cx="190500" cy="152400"/>
          <wp:effectExtent l="0" t="0" r="0" b="0"/>
          <wp:wrapNone/>
          <wp:docPr id="1" name="图片 8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715"/>
                  <a:stretch>
                    <a:fillRect/>
                  </a:stretch>
                </pic:blipFill>
                <pic:spPr bwMode="auto">
                  <a:xfrm>
                    <a:off x="0" y="0"/>
                    <a:ext cx="190500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>苏州同元软控信息技术有限公司</w:t>
    </w:r>
    <w:r>
      <w:rPr>
        <w:rFonts w:hint="eastAsia"/>
      </w:rPr>
      <w:tab/>
    </w:r>
    <w:r>
      <w:rPr>
        <w:rFonts w:hint="eastAsia"/>
      </w:rPr>
      <w:tab/>
    </w:r>
    <w:r w:rsidRPr="007C6920">
      <w:rPr>
        <w:rFonts w:hint="eastAsia"/>
      </w:rP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  <w:r w:rsidRPr="007C6920">
      <w:rPr>
        <w:rFonts w:hint="eastAsia"/>
      </w:rPr>
      <w:t>页</w:t>
    </w:r>
    <w:r w:rsidRPr="007C6920">
      <w:rPr>
        <w:rFonts w:hint="eastAsia"/>
        <w:lang w:val="zh-CN"/>
      </w:rPr>
      <w:t xml:space="preserve">, </w:t>
    </w:r>
    <w:r w:rsidRPr="007C6920">
      <w:rPr>
        <w:rFonts w:hint="eastAsia"/>
        <w:lang w:val="zh-CN"/>
      </w:rPr>
      <w:t>共</w:t>
    </w:r>
    <w:r>
      <w:fldChar w:fldCharType="begin"/>
    </w:r>
    <w:r>
      <w:instrText>SECTIONPAGES</w:instrText>
    </w:r>
    <w:r>
      <w:fldChar w:fldCharType="separate"/>
    </w:r>
    <w:r w:rsidR="00803AF2">
      <w:rPr>
        <w:noProof/>
      </w:rPr>
      <w:t>18</w:t>
    </w:r>
    <w:r>
      <w:rPr>
        <w:noProof/>
      </w:rPr>
      <w:fldChar w:fldCharType="end"/>
    </w:r>
    <w:r w:rsidRPr="007C6920">
      <w:rPr>
        <w:rFonts w:hint="eastAsia"/>
        <w:lang w:val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7D1AD" w14:textId="77777777" w:rsidR="00C22124" w:rsidRDefault="00C22124">
      <w:r>
        <w:separator/>
      </w:r>
    </w:p>
  </w:footnote>
  <w:footnote w:type="continuationSeparator" w:id="0">
    <w:p w14:paraId="5AF7CBC0" w14:textId="77777777" w:rsidR="00C22124" w:rsidRDefault="00C221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0E1A8C" w14:textId="36E439C7" w:rsidR="00B502D8" w:rsidRDefault="00B502D8" w:rsidP="006A3156">
    <w:pPr>
      <w:pStyle w:val="a5"/>
      <w:jc w:val="both"/>
    </w:pPr>
    <w:r w:rsidRPr="007E7759">
      <w:rPr>
        <w:rFonts w:hint="eastAsia"/>
      </w:rPr>
      <w:t>基于</w:t>
    </w:r>
    <w:r w:rsidRPr="007E7759">
      <w:rPr>
        <w:rFonts w:hint="eastAsia"/>
      </w:rPr>
      <w:t>Syslab</w:t>
    </w:r>
    <w:r w:rsidRPr="007E7759">
      <w:rPr>
        <w:rFonts w:hint="eastAsia"/>
      </w:rPr>
      <w:t>和</w:t>
    </w:r>
    <w:r w:rsidRPr="007E7759">
      <w:rPr>
        <w:rFonts w:hint="eastAsia"/>
      </w:rPr>
      <w:t>Sysplorer</w:t>
    </w:r>
    <w:r w:rsidRPr="007E7759">
      <w:rPr>
        <w:rFonts w:hint="eastAsia"/>
      </w:rPr>
      <w:t>的机理数据融合仿真建模</w:t>
    </w:r>
    <w:r>
      <w:rPr>
        <w:rFonts w:hint="eastAsia"/>
      </w:rPr>
      <w:t>实现</w:t>
    </w:r>
    <w:r>
      <w:t xml:space="preserve">                                     </w:t>
    </w:r>
    <w:r>
      <w:rPr>
        <w:rFonts w:hint="eastAsia"/>
      </w:rPr>
      <w:t>操作手册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71995"/>
    <w:multiLevelType w:val="hybridMultilevel"/>
    <w:tmpl w:val="4770EA14"/>
    <w:lvl w:ilvl="0" w:tplc="A19088F8">
      <w:start w:val="2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D5466D"/>
    <w:multiLevelType w:val="hybridMultilevel"/>
    <w:tmpl w:val="F8D242BE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30A49B5"/>
    <w:multiLevelType w:val="hybridMultilevel"/>
    <w:tmpl w:val="BE8C7CAC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6B87CAF"/>
    <w:multiLevelType w:val="hybridMultilevel"/>
    <w:tmpl w:val="8320CE72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CCA63C4"/>
    <w:multiLevelType w:val="hybridMultilevel"/>
    <w:tmpl w:val="83F84782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0D25745D"/>
    <w:multiLevelType w:val="multilevel"/>
    <w:tmpl w:val="FA92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871BD2"/>
    <w:multiLevelType w:val="multilevel"/>
    <w:tmpl w:val="FA92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ADC14F8"/>
    <w:multiLevelType w:val="hybridMultilevel"/>
    <w:tmpl w:val="BDE464F8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CF816C0"/>
    <w:multiLevelType w:val="hybridMultilevel"/>
    <w:tmpl w:val="8EA84CB6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86D1657"/>
    <w:multiLevelType w:val="multilevel"/>
    <w:tmpl w:val="FA92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877FC9"/>
    <w:multiLevelType w:val="hybridMultilevel"/>
    <w:tmpl w:val="1B2829E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5960CB3"/>
    <w:multiLevelType w:val="hybridMultilevel"/>
    <w:tmpl w:val="DBC0E53C"/>
    <w:lvl w:ilvl="0" w:tplc="2A2C6684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0952745"/>
    <w:multiLevelType w:val="hybridMultilevel"/>
    <w:tmpl w:val="008676D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13C444E"/>
    <w:multiLevelType w:val="hybridMultilevel"/>
    <w:tmpl w:val="8D349CEC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51625BAE"/>
    <w:multiLevelType w:val="hybridMultilevel"/>
    <w:tmpl w:val="F8BE2804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53570470"/>
    <w:multiLevelType w:val="hybridMultilevel"/>
    <w:tmpl w:val="F970F0EA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53594E47"/>
    <w:multiLevelType w:val="hybridMultilevel"/>
    <w:tmpl w:val="8F44BB42"/>
    <w:lvl w:ilvl="0" w:tplc="BD74ACB2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714F25"/>
    <w:multiLevelType w:val="multilevel"/>
    <w:tmpl w:val="FA92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841745D"/>
    <w:multiLevelType w:val="hybridMultilevel"/>
    <w:tmpl w:val="3312B57A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19F6BD3"/>
    <w:multiLevelType w:val="hybridMultilevel"/>
    <w:tmpl w:val="C2DE5BD4"/>
    <w:lvl w:ilvl="0" w:tplc="0A64EA7A">
      <w:start w:val="1"/>
      <w:numFmt w:val="decimal"/>
      <w:lvlText w:val="(%1)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A5B00FD"/>
    <w:multiLevelType w:val="multilevel"/>
    <w:tmpl w:val="07FE033A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微软雅黑" w:eastAsia="微软雅黑" w:hAnsi="微软雅黑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70C0"/>
        <w:spacing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微软雅黑" w:eastAsia="微软雅黑" w:hAnsi="微软雅黑" w:hint="eastAsia"/>
        <w:color w:val="0070C0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宋体" w:eastAsia="宋体" w:hAnsi="宋体" w:hint="eastAsia"/>
        <w:color w:val="0070C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upperLetter"/>
      <w:pStyle w:val="a"/>
      <w:lvlText w:val="%6."/>
      <w:lvlJc w:val="left"/>
      <w:pPr>
        <w:tabs>
          <w:tab w:val="num" w:pos="400"/>
        </w:tabs>
        <w:ind w:left="400" w:hanging="300"/>
      </w:pPr>
      <w:rPr>
        <w:rFonts w:hint="eastAsia"/>
      </w:rPr>
    </w:lvl>
    <w:lvl w:ilvl="6">
      <w:start w:val="1"/>
      <w:numFmt w:val="decimal"/>
      <w:suff w:val="space"/>
      <w:lvlText w:val="(%7)."/>
      <w:lvlJc w:val="left"/>
      <w:pPr>
        <w:ind w:left="0" w:firstLine="400"/>
      </w:pPr>
      <w:rPr>
        <w:rFonts w:hint="eastAsia"/>
      </w:rPr>
    </w:lvl>
    <w:lvl w:ilvl="7">
      <w:start w:val="1"/>
      <w:numFmt w:val="lowerLetter"/>
      <w:pStyle w:val="20"/>
      <w:lvlText w:val="%8."/>
      <w:lvlJc w:val="left"/>
      <w:pPr>
        <w:tabs>
          <w:tab w:val="num" w:pos="1200"/>
        </w:tabs>
        <w:ind w:left="1200" w:hanging="300"/>
      </w:pPr>
      <w:rPr>
        <w:rFonts w:hint="eastAsia"/>
      </w:rPr>
    </w:lvl>
    <w:lvl w:ilvl="8">
      <w:start w:val="1"/>
      <w:numFmt w:val="lowerRoman"/>
      <w:pStyle w:val="30"/>
      <w:lvlText w:val="%9."/>
      <w:lvlJc w:val="left"/>
      <w:pPr>
        <w:tabs>
          <w:tab w:val="num" w:pos="1800"/>
        </w:tabs>
        <w:ind w:left="1800" w:hanging="300"/>
      </w:pPr>
      <w:rPr>
        <w:rFonts w:hint="eastAsia"/>
      </w:rPr>
    </w:lvl>
  </w:abstractNum>
  <w:abstractNum w:abstractNumId="21" w15:restartNumberingAfterBreak="0">
    <w:nsid w:val="6FAC728C"/>
    <w:multiLevelType w:val="hybridMultilevel"/>
    <w:tmpl w:val="AA32B49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10"/>
  </w:num>
  <w:num w:numId="3">
    <w:abstractNumId w:val="4"/>
  </w:num>
  <w:num w:numId="4">
    <w:abstractNumId w:val="18"/>
  </w:num>
  <w:num w:numId="5">
    <w:abstractNumId w:val="7"/>
  </w:num>
  <w:num w:numId="6">
    <w:abstractNumId w:val="13"/>
  </w:num>
  <w:num w:numId="7">
    <w:abstractNumId w:val="8"/>
  </w:num>
  <w:num w:numId="8">
    <w:abstractNumId w:val="14"/>
  </w:num>
  <w:num w:numId="9">
    <w:abstractNumId w:val="19"/>
  </w:num>
  <w:num w:numId="10">
    <w:abstractNumId w:val="3"/>
  </w:num>
  <w:num w:numId="11">
    <w:abstractNumId w:val="2"/>
  </w:num>
  <w:num w:numId="12">
    <w:abstractNumId w:val="1"/>
  </w:num>
  <w:num w:numId="13">
    <w:abstractNumId w:val="6"/>
  </w:num>
  <w:num w:numId="14">
    <w:abstractNumId w:val="21"/>
  </w:num>
  <w:num w:numId="15">
    <w:abstractNumId w:val="17"/>
  </w:num>
  <w:num w:numId="16">
    <w:abstractNumId w:val="9"/>
  </w:num>
  <w:num w:numId="17">
    <w:abstractNumId w:val="20"/>
  </w:num>
  <w:num w:numId="18">
    <w:abstractNumId w:val="20"/>
  </w:num>
  <w:num w:numId="19">
    <w:abstractNumId w:val="12"/>
  </w:num>
  <w:num w:numId="20">
    <w:abstractNumId w:val="16"/>
  </w:num>
  <w:num w:numId="21">
    <w:abstractNumId w:val="0"/>
  </w:num>
  <w:num w:numId="22">
    <w:abstractNumId w:val="20"/>
  </w:num>
  <w:num w:numId="23">
    <w:abstractNumId w:val="20"/>
  </w:num>
  <w:num w:numId="24">
    <w:abstractNumId w:val="15"/>
  </w:num>
  <w:num w:numId="25">
    <w:abstractNumId w:val="5"/>
  </w:num>
  <w:num w:numId="26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1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6B93"/>
    <w:rsid w:val="0000047F"/>
    <w:rsid w:val="000006D5"/>
    <w:rsid w:val="00001627"/>
    <w:rsid w:val="00002186"/>
    <w:rsid w:val="0000299F"/>
    <w:rsid w:val="00004CA0"/>
    <w:rsid w:val="00005079"/>
    <w:rsid w:val="0000535F"/>
    <w:rsid w:val="00005C35"/>
    <w:rsid w:val="000074AD"/>
    <w:rsid w:val="00010128"/>
    <w:rsid w:val="000124A9"/>
    <w:rsid w:val="000137C2"/>
    <w:rsid w:val="00013BC3"/>
    <w:rsid w:val="00014BDC"/>
    <w:rsid w:val="0001567E"/>
    <w:rsid w:val="000166DE"/>
    <w:rsid w:val="00016EF5"/>
    <w:rsid w:val="00016FA4"/>
    <w:rsid w:val="00017F19"/>
    <w:rsid w:val="00017FD4"/>
    <w:rsid w:val="00022677"/>
    <w:rsid w:val="00022B51"/>
    <w:rsid w:val="00022D5B"/>
    <w:rsid w:val="00023C6C"/>
    <w:rsid w:val="00023E56"/>
    <w:rsid w:val="00024DEA"/>
    <w:rsid w:val="0002505B"/>
    <w:rsid w:val="00025656"/>
    <w:rsid w:val="00026347"/>
    <w:rsid w:val="000265AC"/>
    <w:rsid w:val="0002686A"/>
    <w:rsid w:val="000308EC"/>
    <w:rsid w:val="00030B81"/>
    <w:rsid w:val="000313F1"/>
    <w:rsid w:val="00032DDC"/>
    <w:rsid w:val="00032E63"/>
    <w:rsid w:val="00033CDA"/>
    <w:rsid w:val="00034943"/>
    <w:rsid w:val="00035B51"/>
    <w:rsid w:val="00035BDF"/>
    <w:rsid w:val="00036493"/>
    <w:rsid w:val="000406BE"/>
    <w:rsid w:val="00041B80"/>
    <w:rsid w:val="00042314"/>
    <w:rsid w:val="000426DF"/>
    <w:rsid w:val="00044028"/>
    <w:rsid w:val="000441BF"/>
    <w:rsid w:val="000459E6"/>
    <w:rsid w:val="000472AA"/>
    <w:rsid w:val="00047746"/>
    <w:rsid w:val="000477EB"/>
    <w:rsid w:val="000479C8"/>
    <w:rsid w:val="0005182B"/>
    <w:rsid w:val="00052499"/>
    <w:rsid w:val="0005279B"/>
    <w:rsid w:val="0005309E"/>
    <w:rsid w:val="000538E4"/>
    <w:rsid w:val="00054B2A"/>
    <w:rsid w:val="00055722"/>
    <w:rsid w:val="000559D9"/>
    <w:rsid w:val="0005626D"/>
    <w:rsid w:val="000567DE"/>
    <w:rsid w:val="00056B13"/>
    <w:rsid w:val="000574D1"/>
    <w:rsid w:val="00057DF6"/>
    <w:rsid w:val="00057E4C"/>
    <w:rsid w:val="000608FF"/>
    <w:rsid w:val="000609AE"/>
    <w:rsid w:val="00060CE3"/>
    <w:rsid w:val="00061F34"/>
    <w:rsid w:val="000623EE"/>
    <w:rsid w:val="000625C6"/>
    <w:rsid w:val="00062AB1"/>
    <w:rsid w:val="00064197"/>
    <w:rsid w:val="00064C5B"/>
    <w:rsid w:val="00064CFB"/>
    <w:rsid w:val="000651BC"/>
    <w:rsid w:val="00065A76"/>
    <w:rsid w:val="00065BDD"/>
    <w:rsid w:val="00065EF7"/>
    <w:rsid w:val="000660B1"/>
    <w:rsid w:val="000702FF"/>
    <w:rsid w:val="00073A4B"/>
    <w:rsid w:val="00073C6C"/>
    <w:rsid w:val="00075FFF"/>
    <w:rsid w:val="0007607B"/>
    <w:rsid w:val="00076EEE"/>
    <w:rsid w:val="00076FD1"/>
    <w:rsid w:val="0007796C"/>
    <w:rsid w:val="00077C49"/>
    <w:rsid w:val="00080E71"/>
    <w:rsid w:val="00082BA2"/>
    <w:rsid w:val="000836A7"/>
    <w:rsid w:val="0008372E"/>
    <w:rsid w:val="000840D7"/>
    <w:rsid w:val="000850F1"/>
    <w:rsid w:val="00085BA3"/>
    <w:rsid w:val="00085C9F"/>
    <w:rsid w:val="00086F5F"/>
    <w:rsid w:val="000906CC"/>
    <w:rsid w:val="000934D5"/>
    <w:rsid w:val="00095131"/>
    <w:rsid w:val="000971ED"/>
    <w:rsid w:val="0009777F"/>
    <w:rsid w:val="000A05F1"/>
    <w:rsid w:val="000A1243"/>
    <w:rsid w:val="000A14D6"/>
    <w:rsid w:val="000A21D2"/>
    <w:rsid w:val="000A62BC"/>
    <w:rsid w:val="000B1148"/>
    <w:rsid w:val="000B1CF0"/>
    <w:rsid w:val="000B3E04"/>
    <w:rsid w:val="000B5614"/>
    <w:rsid w:val="000B5A35"/>
    <w:rsid w:val="000B67BA"/>
    <w:rsid w:val="000B79A7"/>
    <w:rsid w:val="000B7F76"/>
    <w:rsid w:val="000B7FE2"/>
    <w:rsid w:val="000C00C2"/>
    <w:rsid w:val="000C0B69"/>
    <w:rsid w:val="000C305E"/>
    <w:rsid w:val="000C573C"/>
    <w:rsid w:val="000C608F"/>
    <w:rsid w:val="000D0567"/>
    <w:rsid w:val="000D0E09"/>
    <w:rsid w:val="000D2817"/>
    <w:rsid w:val="000D31BC"/>
    <w:rsid w:val="000D3B64"/>
    <w:rsid w:val="000D43C6"/>
    <w:rsid w:val="000D51AE"/>
    <w:rsid w:val="000D5BD2"/>
    <w:rsid w:val="000D5CEB"/>
    <w:rsid w:val="000D66AF"/>
    <w:rsid w:val="000D696E"/>
    <w:rsid w:val="000D69B4"/>
    <w:rsid w:val="000D6D37"/>
    <w:rsid w:val="000D6EAD"/>
    <w:rsid w:val="000D6EC0"/>
    <w:rsid w:val="000D7951"/>
    <w:rsid w:val="000E0722"/>
    <w:rsid w:val="000E2EA4"/>
    <w:rsid w:val="000E5103"/>
    <w:rsid w:val="000E5E5E"/>
    <w:rsid w:val="000E7801"/>
    <w:rsid w:val="000E7C45"/>
    <w:rsid w:val="000F0E20"/>
    <w:rsid w:val="000F11A0"/>
    <w:rsid w:val="000F22F4"/>
    <w:rsid w:val="000F2BB6"/>
    <w:rsid w:val="000F2D39"/>
    <w:rsid w:val="000F379F"/>
    <w:rsid w:val="000F59A4"/>
    <w:rsid w:val="000F62AD"/>
    <w:rsid w:val="000F6B93"/>
    <w:rsid w:val="0010074A"/>
    <w:rsid w:val="00101B01"/>
    <w:rsid w:val="00101D90"/>
    <w:rsid w:val="001025D7"/>
    <w:rsid w:val="001029FC"/>
    <w:rsid w:val="001031F3"/>
    <w:rsid w:val="00104162"/>
    <w:rsid w:val="001045D7"/>
    <w:rsid w:val="001053D7"/>
    <w:rsid w:val="00105AEC"/>
    <w:rsid w:val="00111662"/>
    <w:rsid w:val="00111BFB"/>
    <w:rsid w:val="00111E74"/>
    <w:rsid w:val="001120C0"/>
    <w:rsid w:val="00112F54"/>
    <w:rsid w:val="00113356"/>
    <w:rsid w:val="00115C79"/>
    <w:rsid w:val="00116413"/>
    <w:rsid w:val="001168F7"/>
    <w:rsid w:val="00117DB3"/>
    <w:rsid w:val="001210A9"/>
    <w:rsid w:val="00121508"/>
    <w:rsid w:val="00121A7B"/>
    <w:rsid w:val="00121C75"/>
    <w:rsid w:val="00122414"/>
    <w:rsid w:val="00122E40"/>
    <w:rsid w:val="00122F7E"/>
    <w:rsid w:val="001238C5"/>
    <w:rsid w:val="00124E85"/>
    <w:rsid w:val="00124FA8"/>
    <w:rsid w:val="00125B8F"/>
    <w:rsid w:val="0012663A"/>
    <w:rsid w:val="00126786"/>
    <w:rsid w:val="0013091B"/>
    <w:rsid w:val="0013296D"/>
    <w:rsid w:val="001335D1"/>
    <w:rsid w:val="00134D29"/>
    <w:rsid w:val="00137668"/>
    <w:rsid w:val="001379D9"/>
    <w:rsid w:val="001409E4"/>
    <w:rsid w:val="00140CFF"/>
    <w:rsid w:val="001421E9"/>
    <w:rsid w:val="00142503"/>
    <w:rsid w:val="0014421C"/>
    <w:rsid w:val="001446C1"/>
    <w:rsid w:val="001449EA"/>
    <w:rsid w:val="00145205"/>
    <w:rsid w:val="0014545E"/>
    <w:rsid w:val="001457CE"/>
    <w:rsid w:val="00146855"/>
    <w:rsid w:val="00146E59"/>
    <w:rsid w:val="001472D6"/>
    <w:rsid w:val="0014782E"/>
    <w:rsid w:val="001479CA"/>
    <w:rsid w:val="00147D3B"/>
    <w:rsid w:val="00150197"/>
    <w:rsid w:val="00150292"/>
    <w:rsid w:val="0015109A"/>
    <w:rsid w:val="00151666"/>
    <w:rsid w:val="00151A21"/>
    <w:rsid w:val="00162196"/>
    <w:rsid w:val="00162303"/>
    <w:rsid w:val="001629DE"/>
    <w:rsid w:val="00162C81"/>
    <w:rsid w:val="001632B4"/>
    <w:rsid w:val="001642CA"/>
    <w:rsid w:val="0016446E"/>
    <w:rsid w:val="001651C5"/>
    <w:rsid w:val="001671FE"/>
    <w:rsid w:val="00167705"/>
    <w:rsid w:val="001677D6"/>
    <w:rsid w:val="00170536"/>
    <w:rsid w:val="00171BC8"/>
    <w:rsid w:val="0017292A"/>
    <w:rsid w:val="00173E23"/>
    <w:rsid w:val="00174177"/>
    <w:rsid w:val="00175607"/>
    <w:rsid w:val="00175CDB"/>
    <w:rsid w:val="00177221"/>
    <w:rsid w:val="0017792F"/>
    <w:rsid w:val="001806DA"/>
    <w:rsid w:val="001811AE"/>
    <w:rsid w:val="00181243"/>
    <w:rsid w:val="001814DB"/>
    <w:rsid w:val="0018199F"/>
    <w:rsid w:val="00181BF0"/>
    <w:rsid w:val="00182C61"/>
    <w:rsid w:val="00184067"/>
    <w:rsid w:val="001842E7"/>
    <w:rsid w:val="001860C3"/>
    <w:rsid w:val="00186370"/>
    <w:rsid w:val="0018755E"/>
    <w:rsid w:val="00192226"/>
    <w:rsid w:val="001924E4"/>
    <w:rsid w:val="001928C3"/>
    <w:rsid w:val="001953E3"/>
    <w:rsid w:val="001959C7"/>
    <w:rsid w:val="001961AD"/>
    <w:rsid w:val="00196929"/>
    <w:rsid w:val="001A06F4"/>
    <w:rsid w:val="001A0EF1"/>
    <w:rsid w:val="001A11DA"/>
    <w:rsid w:val="001A1E12"/>
    <w:rsid w:val="001A7CCF"/>
    <w:rsid w:val="001B0380"/>
    <w:rsid w:val="001B06E1"/>
    <w:rsid w:val="001B120E"/>
    <w:rsid w:val="001B13B8"/>
    <w:rsid w:val="001B15C2"/>
    <w:rsid w:val="001B2622"/>
    <w:rsid w:val="001B6BFD"/>
    <w:rsid w:val="001B7D52"/>
    <w:rsid w:val="001C1258"/>
    <w:rsid w:val="001C1BC4"/>
    <w:rsid w:val="001C37C9"/>
    <w:rsid w:val="001C5160"/>
    <w:rsid w:val="001C715E"/>
    <w:rsid w:val="001C7245"/>
    <w:rsid w:val="001C7CF4"/>
    <w:rsid w:val="001D0071"/>
    <w:rsid w:val="001D00B2"/>
    <w:rsid w:val="001D02DA"/>
    <w:rsid w:val="001D12F6"/>
    <w:rsid w:val="001D1F7F"/>
    <w:rsid w:val="001D263E"/>
    <w:rsid w:val="001D2AA3"/>
    <w:rsid w:val="001D2E87"/>
    <w:rsid w:val="001D3423"/>
    <w:rsid w:val="001D3AE1"/>
    <w:rsid w:val="001D3E2E"/>
    <w:rsid w:val="001D4368"/>
    <w:rsid w:val="001D494E"/>
    <w:rsid w:val="001D5F2C"/>
    <w:rsid w:val="001D7605"/>
    <w:rsid w:val="001E02AE"/>
    <w:rsid w:val="001E3A75"/>
    <w:rsid w:val="001E6194"/>
    <w:rsid w:val="001E7E6E"/>
    <w:rsid w:val="001F0030"/>
    <w:rsid w:val="001F0E80"/>
    <w:rsid w:val="001F2501"/>
    <w:rsid w:val="001F56CE"/>
    <w:rsid w:val="001F7AC7"/>
    <w:rsid w:val="0020243A"/>
    <w:rsid w:val="00203504"/>
    <w:rsid w:val="002042FC"/>
    <w:rsid w:val="002049D1"/>
    <w:rsid w:val="002114DD"/>
    <w:rsid w:val="00211CDD"/>
    <w:rsid w:val="00212BA0"/>
    <w:rsid w:val="002139CF"/>
    <w:rsid w:val="00214505"/>
    <w:rsid w:val="00215648"/>
    <w:rsid w:val="00215D2B"/>
    <w:rsid w:val="0021606C"/>
    <w:rsid w:val="00216442"/>
    <w:rsid w:val="00216FB0"/>
    <w:rsid w:val="0021747D"/>
    <w:rsid w:val="00220A6C"/>
    <w:rsid w:val="00221F41"/>
    <w:rsid w:val="002220BC"/>
    <w:rsid w:val="00222E5C"/>
    <w:rsid w:val="0022354C"/>
    <w:rsid w:val="002242FB"/>
    <w:rsid w:val="0022467C"/>
    <w:rsid w:val="00225085"/>
    <w:rsid w:val="002254C7"/>
    <w:rsid w:val="00225B32"/>
    <w:rsid w:val="0022648E"/>
    <w:rsid w:val="00226907"/>
    <w:rsid w:val="00226C6F"/>
    <w:rsid w:val="0022741A"/>
    <w:rsid w:val="00227B51"/>
    <w:rsid w:val="00227DC1"/>
    <w:rsid w:val="00227E21"/>
    <w:rsid w:val="00231642"/>
    <w:rsid w:val="00231BE8"/>
    <w:rsid w:val="00232E88"/>
    <w:rsid w:val="00233884"/>
    <w:rsid w:val="002346EA"/>
    <w:rsid w:val="002355D6"/>
    <w:rsid w:val="002358DA"/>
    <w:rsid w:val="00237877"/>
    <w:rsid w:val="0024060A"/>
    <w:rsid w:val="00242251"/>
    <w:rsid w:val="00242518"/>
    <w:rsid w:val="00243029"/>
    <w:rsid w:val="00244490"/>
    <w:rsid w:val="00244BD2"/>
    <w:rsid w:val="002457A2"/>
    <w:rsid w:val="00251470"/>
    <w:rsid w:val="00251682"/>
    <w:rsid w:val="00252140"/>
    <w:rsid w:val="0025219E"/>
    <w:rsid w:val="00252810"/>
    <w:rsid w:val="00252CAD"/>
    <w:rsid w:val="00253850"/>
    <w:rsid w:val="002538CE"/>
    <w:rsid w:val="00254489"/>
    <w:rsid w:val="002553D9"/>
    <w:rsid w:val="0025543B"/>
    <w:rsid w:val="00256785"/>
    <w:rsid w:val="002578EE"/>
    <w:rsid w:val="002605A6"/>
    <w:rsid w:val="00260651"/>
    <w:rsid w:val="00260A05"/>
    <w:rsid w:val="00260B55"/>
    <w:rsid w:val="002617E0"/>
    <w:rsid w:val="00263E62"/>
    <w:rsid w:val="00265220"/>
    <w:rsid w:val="00266308"/>
    <w:rsid w:val="00266631"/>
    <w:rsid w:val="00271FBE"/>
    <w:rsid w:val="0027369C"/>
    <w:rsid w:val="00274FF6"/>
    <w:rsid w:val="00275BAC"/>
    <w:rsid w:val="002760CE"/>
    <w:rsid w:val="002765ED"/>
    <w:rsid w:val="00276BDF"/>
    <w:rsid w:val="00277D15"/>
    <w:rsid w:val="00280ABB"/>
    <w:rsid w:val="002811DF"/>
    <w:rsid w:val="00281A7B"/>
    <w:rsid w:val="00282758"/>
    <w:rsid w:val="0028319F"/>
    <w:rsid w:val="00285525"/>
    <w:rsid w:val="0028560B"/>
    <w:rsid w:val="00291BF1"/>
    <w:rsid w:val="002920A2"/>
    <w:rsid w:val="0029268E"/>
    <w:rsid w:val="0029368A"/>
    <w:rsid w:val="002936AD"/>
    <w:rsid w:val="00294BAC"/>
    <w:rsid w:val="0029528B"/>
    <w:rsid w:val="0029565A"/>
    <w:rsid w:val="002A03BB"/>
    <w:rsid w:val="002A0ACD"/>
    <w:rsid w:val="002A1D10"/>
    <w:rsid w:val="002A1F09"/>
    <w:rsid w:val="002A22A5"/>
    <w:rsid w:val="002A25C1"/>
    <w:rsid w:val="002A5E7B"/>
    <w:rsid w:val="002A6E40"/>
    <w:rsid w:val="002A71D9"/>
    <w:rsid w:val="002B05A4"/>
    <w:rsid w:val="002B0C1A"/>
    <w:rsid w:val="002B0DCF"/>
    <w:rsid w:val="002B0EF1"/>
    <w:rsid w:val="002B1D3F"/>
    <w:rsid w:val="002B244E"/>
    <w:rsid w:val="002B25B3"/>
    <w:rsid w:val="002B4228"/>
    <w:rsid w:val="002B476B"/>
    <w:rsid w:val="002B52CE"/>
    <w:rsid w:val="002B6F55"/>
    <w:rsid w:val="002B7176"/>
    <w:rsid w:val="002B7FA6"/>
    <w:rsid w:val="002C03BF"/>
    <w:rsid w:val="002C0D6D"/>
    <w:rsid w:val="002C0F08"/>
    <w:rsid w:val="002C1850"/>
    <w:rsid w:val="002C218F"/>
    <w:rsid w:val="002C229A"/>
    <w:rsid w:val="002C22CC"/>
    <w:rsid w:val="002C37D8"/>
    <w:rsid w:val="002C4399"/>
    <w:rsid w:val="002C45AD"/>
    <w:rsid w:val="002C4737"/>
    <w:rsid w:val="002C5558"/>
    <w:rsid w:val="002C5564"/>
    <w:rsid w:val="002C5CAD"/>
    <w:rsid w:val="002C625E"/>
    <w:rsid w:val="002C68FD"/>
    <w:rsid w:val="002C6952"/>
    <w:rsid w:val="002C713A"/>
    <w:rsid w:val="002C79DC"/>
    <w:rsid w:val="002D02C7"/>
    <w:rsid w:val="002D0E85"/>
    <w:rsid w:val="002D1359"/>
    <w:rsid w:val="002D1F2C"/>
    <w:rsid w:val="002D37D5"/>
    <w:rsid w:val="002E0B12"/>
    <w:rsid w:val="002E2D61"/>
    <w:rsid w:val="002E3A12"/>
    <w:rsid w:val="002E406E"/>
    <w:rsid w:val="002E4425"/>
    <w:rsid w:val="002E4DE6"/>
    <w:rsid w:val="002E52B2"/>
    <w:rsid w:val="002E5500"/>
    <w:rsid w:val="002E7283"/>
    <w:rsid w:val="002F0579"/>
    <w:rsid w:val="002F1A0D"/>
    <w:rsid w:val="002F234C"/>
    <w:rsid w:val="002F2A3D"/>
    <w:rsid w:val="002F2F80"/>
    <w:rsid w:val="002F4D5A"/>
    <w:rsid w:val="002F5A4D"/>
    <w:rsid w:val="002F731A"/>
    <w:rsid w:val="00300E7A"/>
    <w:rsid w:val="00301FB7"/>
    <w:rsid w:val="00303C8A"/>
    <w:rsid w:val="0030454A"/>
    <w:rsid w:val="00304B7F"/>
    <w:rsid w:val="00304E9A"/>
    <w:rsid w:val="00305382"/>
    <w:rsid w:val="00306A89"/>
    <w:rsid w:val="003073D8"/>
    <w:rsid w:val="003101D8"/>
    <w:rsid w:val="003107A5"/>
    <w:rsid w:val="00310E2C"/>
    <w:rsid w:val="003126F4"/>
    <w:rsid w:val="00312E35"/>
    <w:rsid w:val="00313C12"/>
    <w:rsid w:val="00314081"/>
    <w:rsid w:val="00314B3E"/>
    <w:rsid w:val="00314F9C"/>
    <w:rsid w:val="0031571A"/>
    <w:rsid w:val="00317A53"/>
    <w:rsid w:val="00317D54"/>
    <w:rsid w:val="0032000D"/>
    <w:rsid w:val="00321516"/>
    <w:rsid w:val="00323F0F"/>
    <w:rsid w:val="00324C5D"/>
    <w:rsid w:val="00325FCF"/>
    <w:rsid w:val="00326853"/>
    <w:rsid w:val="00326A2A"/>
    <w:rsid w:val="00326D34"/>
    <w:rsid w:val="00327055"/>
    <w:rsid w:val="00327190"/>
    <w:rsid w:val="00327816"/>
    <w:rsid w:val="00330F61"/>
    <w:rsid w:val="003311DE"/>
    <w:rsid w:val="00331A31"/>
    <w:rsid w:val="00331FBA"/>
    <w:rsid w:val="00332F84"/>
    <w:rsid w:val="003333CE"/>
    <w:rsid w:val="00333DE8"/>
    <w:rsid w:val="003341B8"/>
    <w:rsid w:val="00335DA6"/>
    <w:rsid w:val="00335E87"/>
    <w:rsid w:val="00335EA1"/>
    <w:rsid w:val="0033670D"/>
    <w:rsid w:val="0033744C"/>
    <w:rsid w:val="00340CC5"/>
    <w:rsid w:val="00341296"/>
    <w:rsid w:val="00341EB0"/>
    <w:rsid w:val="00342241"/>
    <w:rsid w:val="003426D4"/>
    <w:rsid w:val="0034304F"/>
    <w:rsid w:val="00343FF0"/>
    <w:rsid w:val="003440A5"/>
    <w:rsid w:val="0034456C"/>
    <w:rsid w:val="003450B9"/>
    <w:rsid w:val="00345D0B"/>
    <w:rsid w:val="00346074"/>
    <w:rsid w:val="003464C3"/>
    <w:rsid w:val="00347B39"/>
    <w:rsid w:val="00347FD2"/>
    <w:rsid w:val="003515DC"/>
    <w:rsid w:val="00352308"/>
    <w:rsid w:val="00352714"/>
    <w:rsid w:val="0035336E"/>
    <w:rsid w:val="00353967"/>
    <w:rsid w:val="003542FA"/>
    <w:rsid w:val="00354BEF"/>
    <w:rsid w:val="003551A5"/>
    <w:rsid w:val="00356182"/>
    <w:rsid w:val="00356918"/>
    <w:rsid w:val="0035720D"/>
    <w:rsid w:val="0036157E"/>
    <w:rsid w:val="003627F3"/>
    <w:rsid w:val="00362B53"/>
    <w:rsid w:val="00362DE8"/>
    <w:rsid w:val="003639ED"/>
    <w:rsid w:val="00364CB3"/>
    <w:rsid w:val="00365091"/>
    <w:rsid w:val="00365A1D"/>
    <w:rsid w:val="00365E46"/>
    <w:rsid w:val="003665AD"/>
    <w:rsid w:val="003701E9"/>
    <w:rsid w:val="00370CF7"/>
    <w:rsid w:val="003710F6"/>
    <w:rsid w:val="00371292"/>
    <w:rsid w:val="003712F1"/>
    <w:rsid w:val="00371DAA"/>
    <w:rsid w:val="00372460"/>
    <w:rsid w:val="003727A8"/>
    <w:rsid w:val="00372EAD"/>
    <w:rsid w:val="00376336"/>
    <w:rsid w:val="00376828"/>
    <w:rsid w:val="00376F4E"/>
    <w:rsid w:val="003821BF"/>
    <w:rsid w:val="003826AB"/>
    <w:rsid w:val="00385769"/>
    <w:rsid w:val="00385B7B"/>
    <w:rsid w:val="00387E51"/>
    <w:rsid w:val="003928C9"/>
    <w:rsid w:val="00392C3B"/>
    <w:rsid w:val="00394845"/>
    <w:rsid w:val="00394D8B"/>
    <w:rsid w:val="00394E76"/>
    <w:rsid w:val="003970CE"/>
    <w:rsid w:val="0039718C"/>
    <w:rsid w:val="00397ACE"/>
    <w:rsid w:val="00397BDC"/>
    <w:rsid w:val="003A0E56"/>
    <w:rsid w:val="003A1085"/>
    <w:rsid w:val="003A3095"/>
    <w:rsid w:val="003A371A"/>
    <w:rsid w:val="003A40E1"/>
    <w:rsid w:val="003A4A26"/>
    <w:rsid w:val="003A56E9"/>
    <w:rsid w:val="003A6746"/>
    <w:rsid w:val="003A72EA"/>
    <w:rsid w:val="003B000B"/>
    <w:rsid w:val="003B03AA"/>
    <w:rsid w:val="003B089C"/>
    <w:rsid w:val="003B0D35"/>
    <w:rsid w:val="003B1DA3"/>
    <w:rsid w:val="003B238A"/>
    <w:rsid w:val="003B32DC"/>
    <w:rsid w:val="003B331A"/>
    <w:rsid w:val="003B37FE"/>
    <w:rsid w:val="003B4425"/>
    <w:rsid w:val="003B6F0F"/>
    <w:rsid w:val="003C024B"/>
    <w:rsid w:val="003C189B"/>
    <w:rsid w:val="003C229D"/>
    <w:rsid w:val="003C349E"/>
    <w:rsid w:val="003C44C9"/>
    <w:rsid w:val="003C50AF"/>
    <w:rsid w:val="003C6639"/>
    <w:rsid w:val="003C7D3E"/>
    <w:rsid w:val="003D222D"/>
    <w:rsid w:val="003D262C"/>
    <w:rsid w:val="003D2717"/>
    <w:rsid w:val="003D2C90"/>
    <w:rsid w:val="003D4705"/>
    <w:rsid w:val="003D4CEE"/>
    <w:rsid w:val="003D4EE6"/>
    <w:rsid w:val="003D5C7A"/>
    <w:rsid w:val="003D60F8"/>
    <w:rsid w:val="003D745B"/>
    <w:rsid w:val="003E0138"/>
    <w:rsid w:val="003E0488"/>
    <w:rsid w:val="003E0B62"/>
    <w:rsid w:val="003E136A"/>
    <w:rsid w:val="003E1FE6"/>
    <w:rsid w:val="003E37AA"/>
    <w:rsid w:val="003E38F6"/>
    <w:rsid w:val="003E3E4E"/>
    <w:rsid w:val="003E3F40"/>
    <w:rsid w:val="003E4010"/>
    <w:rsid w:val="003E5156"/>
    <w:rsid w:val="003E61FC"/>
    <w:rsid w:val="003E6752"/>
    <w:rsid w:val="003E6BFE"/>
    <w:rsid w:val="003E70FF"/>
    <w:rsid w:val="003E78EC"/>
    <w:rsid w:val="003F0D1E"/>
    <w:rsid w:val="003F1774"/>
    <w:rsid w:val="003F2435"/>
    <w:rsid w:val="003F37DE"/>
    <w:rsid w:val="003F38AF"/>
    <w:rsid w:val="003F3F2A"/>
    <w:rsid w:val="003F4F3F"/>
    <w:rsid w:val="003F5194"/>
    <w:rsid w:val="003F6021"/>
    <w:rsid w:val="003F6F9F"/>
    <w:rsid w:val="004021ED"/>
    <w:rsid w:val="00402F97"/>
    <w:rsid w:val="0040402A"/>
    <w:rsid w:val="004041AD"/>
    <w:rsid w:val="00404495"/>
    <w:rsid w:val="00404855"/>
    <w:rsid w:val="00404876"/>
    <w:rsid w:val="00404A05"/>
    <w:rsid w:val="00404E9A"/>
    <w:rsid w:val="00405487"/>
    <w:rsid w:val="00407729"/>
    <w:rsid w:val="00407EA9"/>
    <w:rsid w:val="0041140E"/>
    <w:rsid w:val="00411F8D"/>
    <w:rsid w:val="00413E29"/>
    <w:rsid w:val="00415DE0"/>
    <w:rsid w:val="00416209"/>
    <w:rsid w:val="0042135E"/>
    <w:rsid w:val="00421B14"/>
    <w:rsid w:val="00422027"/>
    <w:rsid w:val="00422183"/>
    <w:rsid w:val="00422EB1"/>
    <w:rsid w:val="004241AC"/>
    <w:rsid w:val="004244A2"/>
    <w:rsid w:val="00424856"/>
    <w:rsid w:val="00424A91"/>
    <w:rsid w:val="00425368"/>
    <w:rsid w:val="004263F6"/>
    <w:rsid w:val="0042652B"/>
    <w:rsid w:val="004278AE"/>
    <w:rsid w:val="00430012"/>
    <w:rsid w:val="00430F6B"/>
    <w:rsid w:val="00431553"/>
    <w:rsid w:val="004315A0"/>
    <w:rsid w:val="00431E6D"/>
    <w:rsid w:val="0043206B"/>
    <w:rsid w:val="0043519A"/>
    <w:rsid w:val="00436A4C"/>
    <w:rsid w:val="00436CAF"/>
    <w:rsid w:val="00436F94"/>
    <w:rsid w:val="004375C3"/>
    <w:rsid w:val="00440189"/>
    <w:rsid w:val="0044069D"/>
    <w:rsid w:val="004409DB"/>
    <w:rsid w:val="00441124"/>
    <w:rsid w:val="004411CF"/>
    <w:rsid w:val="00441525"/>
    <w:rsid w:val="004418D1"/>
    <w:rsid w:val="00442664"/>
    <w:rsid w:val="00444F3C"/>
    <w:rsid w:val="0044597C"/>
    <w:rsid w:val="00446574"/>
    <w:rsid w:val="00451DB9"/>
    <w:rsid w:val="0045246E"/>
    <w:rsid w:val="00452ADD"/>
    <w:rsid w:val="00453919"/>
    <w:rsid w:val="00454177"/>
    <w:rsid w:val="00454EEC"/>
    <w:rsid w:val="0045552E"/>
    <w:rsid w:val="00455711"/>
    <w:rsid w:val="00455D74"/>
    <w:rsid w:val="00456123"/>
    <w:rsid w:val="004566E7"/>
    <w:rsid w:val="004569EC"/>
    <w:rsid w:val="00457B92"/>
    <w:rsid w:val="004617B5"/>
    <w:rsid w:val="00461EB9"/>
    <w:rsid w:val="0046291E"/>
    <w:rsid w:val="00465860"/>
    <w:rsid w:val="00465905"/>
    <w:rsid w:val="00466D07"/>
    <w:rsid w:val="00466EA5"/>
    <w:rsid w:val="00467E17"/>
    <w:rsid w:val="00470695"/>
    <w:rsid w:val="004707CA"/>
    <w:rsid w:val="0047084C"/>
    <w:rsid w:val="0047266F"/>
    <w:rsid w:val="00472D31"/>
    <w:rsid w:val="00475AB2"/>
    <w:rsid w:val="0047640B"/>
    <w:rsid w:val="004769C6"/>
    <w:rsid w:val="00477135"/>
    <w:rsid w:val="004773E2"/>
    <w:rsid w:val="004773F6"/>
    <w:rsid w:val="00477CBD"/>
    <w:rsid w:val="0048115F"/>
    <w:rsid w:val="00481163"/>
    <w:rsid w:val="004811BA"/>
    <w:rsid w:val="004816EA"/>
    <w:rsid w:val="00481CDF"/>
    <w:rsid w:val="00482214"/>
    <w:rsid w:val="0048351B"/>
    <w:rsid w:val="00483B32"/>
    <w:rsid w:val="004842D7"/>
    <w:rsid w:val="00484CEA"/>
    <w:rsid w:val="0048539E"/>
    <w:rsid w:val="00485AB4"/>
    <w:rsid w:val="00486D0F"/>
    <w:rsid w:val="00487D03"/>
    <w:rsid w:val="00490F40"/>
    <w:rsid w:val="004926BB"/>
    <w:rsid w:val="00492C61"/>
    <w:rsid w:val="00492E37"/>
    <w:rsid w:val="00493A17"/>
    <w:rsid w:val="00494710"/>
    <w:rsid w:val="004953E0"/>
    <w:rsid w:val="00495BE8"/>
    <w:rsid w:val="004A1F5F"/>
    <w:rsid w:val="004A4656"/>
    <w:rsid w:val="004A4BC3"/>
    <w:rsid w:val="004A4C95"/>
    <w:rsid w:val="004A5C80"/>
    <w:rsid w:val="004A61F5"/>
    <w:rsid w:val="004A682F"/>
    <w:rsid w:val="004A71B2"/>
    <w:rsid w:val="004A7398"/>
    <w:rsid w:val="004B007D"/>
    <w:rsid w:val="004B1D1E"/>
    <w:rsid w:val="004B24F6"/>
    <w:rsid w:val="004B25E2"/>
    <w:rsid w:val="004B4135"/>
    <w:rsid w:val="004B47C4"/>
    <w:rsid w:val="004B4996"/>
    <w:rsid w:val="004B5C05"/>
    <w:rsid w:val="004B6261"/>
    <w:rsid w:val="004B6EBA"/>
    <w:rsid w:val="004B75D7"/>
    <w:rsid w:val="004B7AE0"/>
    <w:rsid w:val="004C057B"/>
    <w:rsid w:val="004C0FC5"/>
    <w:rsid w:val="004C340F"/>
    <w:rsid w:val="004C34D5"/>
    <w:rsid w:val="004C3E47"/>
    <w:rsid w:val="004C407B"/>
    <w:rsid w:val="004C4B1B"/>
    <w:rsid w:val="004C50FF"/>
    <w:rsid w:val="004C5A25"/>
    <w:rsid w:val="004C6079"/>
    <w:rsid w:val="004C769B"/>
    <w:rsid w:val="004C76AD"/>
    <w:rsid w:val="004C7759"/>
    <w:rsid w:val="004C7B1B"/>
    <w:rsid w:val="004D0D16"/>
    <w:rsid w:val="004D2598"/>
    <w:rsid w:val="004D2AEA"/>
    <w:rsid w:val="004D32DF"/>
    <w:rsid w:val="004D359E"/>
    <w:rsid w:val="004D4646"/>
    <w:rsid w:val="004D5148"/>
    <w:rsid w:val="004D53DD"/>
    <w:rsid w:val="004D5B0C"/>
    <w:rsid w:val="004D7EE1"/>
    <w:rsid w:val="004E0091"/>
    <w:rsid w:val="004E0A30"/>
    <w:rsid w:val="004E2A24"/>
    <w:rsid w:val="004E3C5D"/>
    <w:rsid w:val="004E6A27"/>
    <w:rsid w:val="004E7047"/>
    <w:rsid w:val="004E748F"/>
    <w:rsid w:val="004E7807"/>
    <w:rsid w:val="004F0789"/>
    <w:rsid w:val="004F33DA"/>
    <w:rsid w:val="004F5438"/>
    <w:rsid w:val="004F5600"/>
    <w:rsid w:val="004F719B"/>
    <w:rsid w:val="004F78E7"/>
    <w:rsid w:val="0050231B"/>
    <w:rsid w:val="005028BD"/>
    <w:rsid w:val="00504462"/>
    <w:rsid w:val="00504A41"/>
    <w:rsid w:val="0050501D"/>
    <w:rsid w:val="0051045B"/>
    <w:rsid w:val="00510B06"/>
    <w:rsid w:val="005110CB"/>
    <w:rsid w:val="00512712"/>
    <w:rsid w:val="005151F4"/>
    <w:rsid w:val="0051543B"/>
    <w:rsid w:val="00516619"/>
    <w:rsid w:val="0051662B"/>
    <w:rsid w:val="0051699B"/>
    <w:rsid w:val="00517EC1"/>
    <w:rsid w:val="00520128"/>
    <w:rsid w:val="0052073E"/>
    <w:rsid w:val="00522582"/>
    <w:rsid w:val="00524225"/>
    <w:rsid w:val="00524EA1"/>
    <w:rsid w:val="00526D28"/>
    <w:rsid w:val="0052761C"/>
    <w:rsid w:val="00530A3F"/>
    <w:rsid w:val="00531967"/>
    <w:rsid w:val="00532405"/>
    <w:rsid w:val="0053532F"/>
    <w:rsid w:val="0053573B"/>
    <w:rsid w:val="00536C78"/>
    <w:rsid w:val="00537390"/>
    <w:rsid w:val="00537E0B"/>
    <w:rsid w:val="0054255B"/>
    <w:rsid w:val="00543009"/>
    <w:rsid w:val="005431CF"/>
    <w:rsid w:val="00543F36"/>
    <w:rsid w:val="0054474B"/>
    <w:rsid w:val="00545AC1"/>
    <w:rsid w:val="00545BA7"/>
    <w:rsid w:val="005463C6"/>
    <w:rsid w:val="005500E9"/>
    <w:rsid w:val="005509BE"/>
    <w:rsid w:val="005513F9"/>
    <w:rsid w:val="0055177A"/>
    <w:rsid w:val="00551EB6"/>
    <w:rsid w:val="00553B4E"/>
    <w:rsid w:val="005544A8"/>
    <w:rsid w:val="00554D44"/>
    <w:rsid w:val="0055659A"/>
    <w:rsid w:val="0055781D"/>
    <w:rsid w:val="00560B5E"/>
    <w:rsid w:val="00560F0D"/>
    <w:rsid w:val="00561024"/>
    <w:rsid w:val="00561415"/>
    <w:rsid w:val="00562338"/>
    <w:rsid w:val="00562E04"/>
    <w:rsid w:val="00563643"/>
    <w:rsid w:val="00563BD9"/>
    <w:rsid w:val="0056501B"/>
    <w:rsid w:val="005653D2"/>
    <w:rsid w:val="00567FF0"/>
    <w:rsid w:val="00570480"/>
    <w:rsid w:val="0057067E"/>
    <w:rsid w:val="00570780"/>
    <w:rsid w:val="005709CB"/>
    <w:rsid w:val="0057133F"/>
    <w:rsid w:val="0057264E"/>
    <w:rsid w:val="005731F3"/>
    <w:rsid w:val="005740D7"/>
    <w:rsid w:val="00574DF8"/>
    <w:rsid w:val="00574F3B"/>
    <w:rsid w:val="00576FE2"/>
    <w:rsid w:val="00577113"/>
    <w:rsid w:val="00577320"/>
    <w:rsid w:val="00581993"/>
    <w:rsid w:val="00582800"/>
    <w:rsid w:val="00583213"/>
    <w:rsid w:val="00584097"/>
    <w:rsid w:val="005842BE"/>
    <w:rsid w:val="005847CE"/>
    <w:rsid w:val="0058551D"/>
    <w:rsid w:val="00585B3B"/>
    <w:rsid w:val="00586E54"/>
    <w:rsid w:val="00587BFB"/>
    <w:rsid w:val="00587DDB"/>
    <w:rsid w:val="00590706"/>
    <w:rsid w:val="005918F5"/>
    <w:rsid w:val="00591D23"/>
    <w:rsid w:val="005930CC"/>
    <w:rsid w:val="005931C1"/>
    <w:rsid w:val="0059457A"/>
    <w:rsid w:val="00597D73"/>
    <w:rsid w:val="005A26E3"/>
    <w:rsid w:val="005A274D"/>
    <w:rsid w:val="005A34B5"/>
    <w:rsid w:val="005A3D27"/>
    <w:rsid w:val="005A41A1"/>
    <w:rsid w:val="005A5503"/>
    <w:rsid w:val="005A5F8E"/>
    <w:rsid w:val="005A66B2"/>
    <w:rsid w:val="005A6FA0"/>
    <w:rsid w:val="005A722B"/>
    <w:rsid w:val="005B0A8D"/>
    <w:rsid w:val="005B1014"/>
    <w:rsid w:val="005B1F4E"/>
    <w:rsid w:val="005B2A89"/>
    <w:rsid w:val="005B2E77"/>
    <w:rsid w:val="005B461B"/>
    <w:rsid w:val="005B468D"/>
    <w:rsid w:val="005B554E"/>
    <w:rsid w:val="005B5789"/>
    <w:rsid w:val="005B5FA9"/>
    <w:rsid w:val="005B6451"/>
    <w:rsid w:val="005B7D15"/>
    <w:rsid w:val="005C0484"/>
    <w:rsid w:val="005C06E9"/>
    <w:rsid w:val="005C0F25"/>
    <w:rsid w:val="005C150F"/>
    <w:rsid w:val="005C1DDC"/>
    <w:rsid w:val="005C20AC"/>
    <w:rsid w:val="005C2656"/>
    <w:rsid w:val="005C38A9"/>
    <w:rsid w:val="005C39A1"/>
    <w:rsid w:val="005C39B6"/>
    <w:rsid w:val="005C4096"/>
    <w:rsid w:val="005C55C7"/>
    <w:rsid w:val="005C62DE"/>
    <w:rsid w:val="005C6438"/>
    <w:rsid w:val="005C670F"/>
    <w:rsid w:val="005C6E61"/>
    <w:rsid w:val="005C6EAC"/>
    <w:rsid w:val="005D0584"/>
    <w:rsid w:val="005D2A93"/>
    <w:rsid w:val="005D3757"/>
    <w:rsid w:val="005D3844"/>
    <w:rsid w:val="005D3849"/>
    <w:rsid w:val="005D4179"/>
    <w:rsid w:val="005D417E"/>
    <w:rsid w:val="005D48DC"/>
    <w:rsid w:val="005D4916"/>
    <w:rsid w:val="005D54B8"/>
    <w:rsid w:val="005D6811"/>
    <w:rsid w:val="005D78E5"/>
    <w:rsid w:val="005D7980"/>
    <w:rsid w:val="005E0D34"/>
    <w:rsid w:val="005E23EE"/>
    <w:rsid w:val="005E2651"/>
    <w:rsid w:val="005E27FD"/>
    <w:rsid w:val="005E2FE5"/>
    <w:rsid w:val="005E3225"/>
    <w:rsid w:val="005E3A5B"/>
    <w:rsid w:val="005E3BBE"/>
    <w:rsid w:val="005E3BEE"/>
    <w:rsid w:val="005E4FB7"/>
    <w:rsid w:val="005E52B2"/>
    <w:rsid w:val="005E53BC"/>
    <w:rsid w:val="005E5883"/>
    <w:rsid w:val="005E6229"/>
    <w:rsid w:val="005E6335"/>
    <w:rsid w:val="005E65E6"/>
    <w:rsid w:val="005E672C"/>
    <w:rsid w:val="005E6AB0"/>
    <w:rsid w:val="005E6E9F"/>
    <w:rsid w:val="005E7677"/>
    <w:rsid w:val="005F057D"/>
    <w:rsid w:val="005F0F5B"/>
    <w:rsid w:val="005F2052"/>
    <w:rsid w:val="005F20ED"/>
    <w:rsid w:val="005F2B8B"/>
    <w:rsid w:val="005F45CF"/>
    <w:rsid w:val="005F57A9"/>
    <w:rsid w:val="005F58F5"/>
    <w:rsid w:val="005F612A"/>
    <w:rsid w:val="005F6A89"/>
    <w:rsid w:val="005F6B4B"/>
    <w:rsid w:val="005F76F7"/>
    <w:rsid w:val="005F7A67"/>
    <w:rsid w:val="006003CE"/>
    <w:rsid w:val="0060139E"/>
    <w:rsid w:val="0060175D"/>
    <w:rsid w:val="00601C27"/>
    <w:rsid w:val="00603B08"/>
    <w:rsid w:val="00606361"/>
    <w:rsid w:val="0060683B"/>
    <w:rsid w:val="006078DB"/>
    <w:rsid w:val="00607BC2"/>
    <w:rsid w:val="006117C1"/>
    <w:rsid w:val="00612BAE"/>
    <w:rsid w:val="0061430A"/>
    <w:rsid w:val="0061447F"/>
    <w:rsid w:val="0061493A"/>
    <w:rsid w:val="00616C9F"/>
    <w:rsid w:val="006178C4"/>
    <w:rsid w:val="006201ED"/>
    <w:rsid w:val="00620693"/>
    <w:rsid w:val="006218D4"/>
    <w:rsid w:val="00621D38"/>
    <w:rsid w:val="00621D53"/>
    <w:rsid w:val="00622C7E"/>
    <w:rsid w:val="0062460F"/>
    <w:rsid w:val="00625E0E"/>
    <w:rsid w:val="006273DD"/>
    <w:rsid w:val="0062746B"/>
    <w:rsid w:val="0062778C"/>
    <w:rsid w:val="00627B78"/>
    <w:rsid w:val="006312CF"/>
    <w:rsid w:val="00631AFA"/>
    <w:rsid w:val="0063300B"/>
    <w:rsid w:val="0063307C"/>
    <w:rsid w:val="00633DA0"/>
    <w:rsid w:val="00634104"/>
    <w:rsid w:val="00635643"/>
    <w:rsid w:val="00635BD2"/>
    <w:rsid w:val="00636462"/>
    <w:rsid w:val="00637427"/>
    <w:rsid w:val="006377C3"/>
    <w:rsid w:val="00637FDE"/>
    <w:rsid w:val="00645BD5"/>
    <w:rsid w:val="00646A67"/>
    <w:rsid w:val="00646F9B"/>
    <w:rsid w:val="00646FA2"/>
    <w:rsid w:val="006471C5"/>
    <w:rsid w:val="00650E30"/>
    <w:rsid w:val="00651192"/>
    <w:rsid w:val="00651815"/>
    <w:rsid w:val="00653CE8"/>
    <w:rsid w:val="0065400E"/>
    <w:rsid w:val="00656819"/>
    <w:rsid w:val="006606B2"/>
    <w:rsid w:val="0066151C"/>
    <w:rsid w:val="006633BC"/>
    <w:rsid w:val="00665C32"/>
    <w:rsid w:val="0066700A"/>
    <w:rsid w:val="00667661"/>
    <w:rsid w:val="0067031A"/>
    <w:rsid w:val="006710D5"/>
    <w:rsid w:val="00671F0E"/>
    <w:rsid w:val="0067256B"/>
    <w:rsid w:val="00672AA9"/>
    <w:rsid w:val="00674707"/>
    <w:rsid w:val="00675DAA"/>
    <w:rsid w:val="00676055"/>
    <w:rsid w:val="00676522"/>
    <w:rsid w:val="006766CA"/>
    <w:rsid w:val="00676EF4"/>
    <w:rsid w:val="0067705F"/>
    <w:rsid w:val="0068012F"/>
    <w:rsid w:val="006809C1"/>
    <w:rsid w:val="006815B7"/>
    <w:rsid w:val="0068263D"/>
    <w:rsid w:val="0068458B"/>
    <w:rsid w:val="00686CC9"/>
    <w:rsid w:val="0068726C"/>
    <w:rsid w:val="00687D24"/>
    <w:rsid w:val="00693229"/>
    <w:rsid w:val="00693329"/>
    <w:rsid w:val="00693597"/>
    <w:rsid w:val="00693E63"/>
    <w:rsid w:val="00693F82"/>
    <w:rsid w:val="006949F8"/>
    <w:rsid w:val="00697667"/>
    <w:rsid w:val="00697E39"/>
    <w:rsid w:val="006A0318"/>
    <w:rsid w:val="006A0BE9"/>
    <w:rsid w:val="006A1044"/>
    <w:rsid w:val="006A2D85"/>
    <w:rsid w:val="006A2E5A"/>
    <w:rsid w:val="006A2F7F"/>
    <w:rsid w:val="006A3156"/>
    <w:rsid w:val="006A4A89"/>
    <w:rsid w:val="006A701D"/>
    <w:rsid w:val="006A718A"/>
    <w:rsid w:val="006A73C3"/>
    <w:rsid w:val="006A79BB"/>
    <w:rsid w:val="006B0F7A"/>
    <w:rsid w:val="006B29BB"/>
    <w:rsid w:val="006B3845"/>
    <w:rsid w:val="006B591D"/>
    <w:rsid w:val="006B78AC"/>
    <w:rsid w:val="006C0AE6"/>
    <w:rsid w:val="006C101D"/>
    <w:rsid w:val="006C17FC"/>
    <w:rsid w:val="006C311A"/>
    <w:rsid w:val="006C5C0F"/>
    <w:rsid w:val="006C5C80"/>
    <w:rsid w:val="006C67C3"/>
    <w:rsid w:val="006C704E"/>
    <w:rsid w:val="006C7542"/>
    <w:rsid w:val="006D0037"/>
    <w:rsid w:val="006D038B"/>
    <w:rsid w:val="006D0FE2"/>
    <w:rsid w:val="006D2BCC"/>
    <w:rsid w:val="006D3034"/>
    <w:rsid w:val="006D3A4D"/>
    <w:rsid w:val="006D522C"/>
    <w:rsid w:val="006D52C3"/>
    <w:rsid w:val="006D7319"/>
    <w:rsid w:val="006E1EEB"/>
    <w:rsid w:val="006E2651"/>
    <w:rsid w:val="006E476B"/>
    <w:rsid w:val="006E48B0"/>
    <w:rsid w:val="006E6174"/>
    <w:rsid w:val="006F1009"/>
    <w:rsid w:val="006F1916"/>
    <w:rsid w:val="006F2F50"/>
    <w:rsid w:val="006F363E"/>
    <w:rsid w:val="006F4728"/>
    <w:rsid w:val="006F54AB"/>
    <w:rsid w:val="006F64A7"/>
    <w:rsid w:val="006F6C9C"/>
    <w:rsid w:val="006F7D31"/>
    <w:rsid w:val="0070163A"/>
    <w:rsid w:val="00701797"/>
    <w:rsid w:val="0070576C"/>
    <w:rsid w:val="007059E9"/>
    <w:rsid w:val="00705DD8"/>
    <w:rsid w:val="00705E8B"/>
    <w:rsid w:val="00705F7D"/>
    <w:rsid w:val="00706988"/>
    <w:rsid w:val="00707CC5"/>
    <w:rsid w:val="00707F51"/>
    <w:rsid w:val="00710303"/>
    <w:rsid w:val="00711EEC"/>
    <w:rsid w:val="007121AE"/>
    <w:rsid w:val="00714820"/>
    <w:rsid w:val="00714A33"/>
    <w:rsid w:val="00714BC6"/>
    <w:rsid w:val="007155D3"/>
    <w:rsid w:val="00715881"/>
    <w:rsid w:val="007165F4"/>
    <w:rsid w:val="0071693A"/>
    <w:rsid w:val="0071769A"/>
    <w:rsid w:val="00721055"/>
    <w:rsid w:val="007212B9"/>
    <w:rsid w:val="0072230D"/>
    <w:rsid w:val="0072523C"/>
    <w:rsid w:val="00725B52"/>
    <w:rsid w:val="00726F9C"/>
    <w:rsid w:val="00727821"/>
    <w:rsid w:val="00730A33"/>
    <w:rsid w:val="00731351"/>
    <w:rsid w:val="00731A18"/>
    <w:rsid w:val="00731B5B"/>
    <w:rsid w:val="00731E99"/>
    <w:rsid w:val="00733039"/>
    <w:rsid w:val="00733168"/>
    <w:rsid w:val="00733393"/>
    <w:rsid w:val="00734736"/>
    <w:rsid w:val="00734C6D"/>
    <w:rsid w:val="00735D29"/>
    <w:rsid w:val="00736555"/>
    <w:rsid w:val="00736F44"/>
    <w:rsid w:val="00740274"/>
    <w:rsid w:val="00740AB4"/>
    <w:rsid w:val="00742001"/>
    <w:rsid w:val="00744414"/>
    <w:rsid w:val="007448DF"/>
    <w:rsid w:val="00744E77"/>
    <w:rsid w:val="00747D12"/>
    <w:rsid w:val="00752707"/>
    <w:rsid w:val="00753639"/>
    <w:rsid w:val="007536F4"/>
    <w:rsid w:val="00753B6E"/>
    <w:rsid w:val="00756040"/>
    <w:rsid w:val="007560BA"/>
    <w:rsid w:val="00756BA1"/>
    <w:rsid w:val="00757829"/>
    <w:rsid w:val="0076065F"/>
    <w:rsid w:val="00760AB7"/>
    <w:rsid w:val="00760B63"/>
    <w:rsid w:val="007631D1"/>
    <w:rsid w:val="00764184"/>
    <w:rsid w:val="007641EA"/>
    <w:rsid w:val="00764576"/>
    <w:rsid w:val="00764A04"/>
    <w:rsid w:val="00765E1F"/>
    <w:rsid w:val="007661C9"/>
    <w:rsid w:val="00771353"/>
    <w:rsid w:val="007766CA"/>
    <w:rsid w:val="00781173"/>
    <w:rsid w:val="00782272"/>
    <w:rsid w:val="00782524"/>
    <w:rsid w:val="007827F5"/>
    <w:rsid w:val="007830BA"/>
    <w:rsid w:val="0078431A"/>
    <w:rsid w:val="00784B80"/>
    <w:rsid w:val="00785790"/>
    <w:rsid w:val="0079116F"/>
    <w:rsid w:val="00791771"/>
    <w:rsid w:val="007930F6"/>
    <w:rsid w:val="00793445"/>
    <w:rsid w:val="00794096"/>
    <w:rsid w:val="00794C04"/>
    <w:rsid w:val="00794DEC"/>
    <w:rsid w:val="007A002E"/>
    <w:rsid w:val="007A09E2"/>
    <w:rsid w:val="007A1861"/>
    <w:rsid w:val="007A18DF"/>
    <w:rsid w:val="007A2902"/>
    <w:rsid w:val="007A3CA5"/>
    <w:rsid w:val="007A4A61"/>
    <w:rsid w:val="007A657B"/>
    <w:rsid w:val="007A6FC0"/>
    <w:rsid w:val="007A727C"/>
    <w:rsid w:val="007A7280"/>
    <w:rsid w:val="007A77B2"/>
    <w:rsid w:val="007B0A38"/>
    <w:rsid w:val="007B0BCE"/>
    <w:rsid w:val="007B1D19"/>
    <w:rsid w:val="007B2CCA"/>
    <w:rsid w:val="007B335C"/>
    <w:rsid w:val="007B3B65"/>
    <w:rsid w:val="007B41A2"/>
    <w:rsid w:val="007B4F02"/>
    <w:rsid w:val="007B609A"/>
    <w:rsid w:val="007B6CD3"/>
    <w:rsid w:val="007C0BB2"/>
    <w:rsid w:val="007C0E99"/>
    <w:rsid w:val="007C29E0"/>
    <w:rsid w:val="007C2A50"/>
    <w:rsid w:val="007C2B4B"/>
    <w:rsid w:val="007C2DD8"/>
    <w:rsid w:val="007C40A1"/>
    <w:rsid w:val="007C6920"/>
    <w:rsid w:val="007C7873"/>
    <w:rsid w:val="007D0BBA"/>
    <w:rsid w:val="007D19B5"/>
    <w:rsid w:val="007D2513"/>
    <w:rsid w:val="007D2B85"/>
    <w:rsid w:val="007D39AD"/>
    <w:rsid w:val="007D3F92"/>
    <w:rsid w:val="007D6196"/>
    <w:rsid w:val="007D66DA"/>
    <w:rsid w:val="007D6A5E"/>
    <w:rsid w:val="007E02F0"/>
    <w:rsid w:val="007E1452"/>
    <w:rsid w:val="007E1D8D"/>
    <w:rsid w:val="007E242E"/>
    <w:rsid w:val="007E2CF0"/>
    <w:rsid w:val="007E54D5"/>
    <w:rsid w:val="007E55D7"/>
    <w:rsid w:val="007E5916"/>
    <w:rsid w:val="007E5B05"/>
    <w:rsid w:val="007E5E4A"/>
    <w:rsid w:val="007E7176"/>
    <w:rsid w:val="007E7759"/>
    <w:rsid w:val="007F0FB7"/>
    <w:rsid w:val="007F2074"/>
    <w:rsid w:val="007F2AFA"/>
    <w:rsid w:val="007F3AD8"/>
    <w:rsid w:val="007F46B1"/>
    <w:rsid w:val="007F67FF"/>
    <w:rsid w:val="007F7502"/>
    <w:rsid w:val="007F78EB"/>
    <w:rsid w:val="007F7D33"/>
    <w:rsid w:val="00800DEC"/>
    <w:rsid w:val="0080184D"/>
    <w:rsid w:val="00801E77"/>
    <w:rsid w:val="00803AF2"/>
    <w:rsid w:val="00804369"/>
    <w:rsid w:val="00804691"/>
    <w:rsid w:val="00804917"/>
    <w:rsid w:val="008054CB"/>
    <w:rsid w:val="00805ED2"/>
    <w:rsid w:val="00805FFA"/>
    <w:rsid w:val="00806434"/>
    <w:rsid w:val="00806AC7"/>
    <w:rsid w:val="00806E85"/>
    <w:rsid w:val="008106DA"/>
    <w:rsid w:val="00810EA6"/>
    <w:rsid w:val="008114A3"/>
    <w:rsid w:val="008163AD"/>
    <w:rsid w:val="0081652B"/>
    <w:rsid w:val="00817985"/>
    <w:rsid w:val="0082046B"/>
    <w:rsid w:val="008226E6"/>
    <w:rsid w:val="0082326A"/>
    <w:rsid w:val="008248AE"/>
    <w:rsid w:val="00831330"/>
    <w:rsid w:val="008317BA"/>
    <w:rsid w:val="00831D7C"/>
    <w:rsid w:val="008333C3"/>
    <w:rsid w:val="008333FB"/>
    <w:rsid w:val="00834A48"/>
    <w:rsid w:val="00835C07"/>
    <w:rsid w:val="008368A5"/>
    <w:rsid w:val="008418AF"/>
    <w:rsid w:val="00841C75"/>
    <w:rsid w:val="00842132"/>
    <w:rsid w:val="008426E4"/>
    <w:rsid w:val="008428AA"/>
    <w:rsid w:val="008429FE"/>
    <w:rsid w:val="00842B6F"/>
    <w:rsid w:val="00843DEA"/>
    <w:rsid w:val="0084468F"/>
    <w:rsid w:val="008450D4"/>
    <w:rsid w:val="0084539D"/>
    <w:rsid w:val="00845779"/>
    <w:rsid w:val="00846605"/>
    <w:rsid w:val="00847C97"/>
    <w:rsid w:val="00847FC9"/>
    <w:rsid w:val="008502AC"/>
    <w:rsid w:val="00851472"/>
    <w:rsid w:val="00852A96"/>
    <w:rsid w:val="00852D66"/>
    <w:rsid w:val="00854B93"/>
    <w:rsid w:val="0085515F"/>
    <w:rsid w:val="00855A6C"/>
    <w:rsid w:val="008560FD"/>
    <w:rsid w:val="008564B5"/>
    <w:rsid w:val="00856808"/>
    <w:rsid w:val="008568E0"/>
    <w:rsid w:val="00856DC1"/>
    <w:rsid w:val="0085725B"/>
    <w:rsid w:val="00857849"/>
    <w:rsid w:val="008578C2"/>
    <w:rsid w:val="008619CF"/>
    <w:rsid w:val="00863D90"/>
    <w:rsid w:val="00864F4F"/>
    <w:rsid w:val="00865CCA"/>
    <w:rsid w:val="00867879"/>
    <w:rsid w:val="0087032E"/>
    <w:rsid w:val="00870A03"/>
    <w:rsid w:val="008717A7"/>
    <w:rsid w:val="00871928"/>
    <w:rsid w:val="00872DF7"/>
    <w:rsid w:val="00872E57"/>
    <w:rsid w:val="0087564A"/>
    <w:rsid w:val="00875942"/>
    <w:rsid w:val="00875976"/>
    <w:rsid w:val="0088180E"/>
    <w:rsid w:val="00881BBF"/>
    <w:rsid w:val="00881C85"/>
    <w:rsid w:val="008828B1"/>
    <w:rsid w:val="00883017"/>
    <w:rsid w:val="008843E6"/>
    <w:rsid w:val="00884842"/>
    <w:rsid w:val="008870F7"/>
    <w:rsid w:val="00887831"/>
    <w:rsid w:val="00891157"/>
    <w:rsid w:val="008914E7"/>
    <w:rsid w:val="0089169A"/>
    <w:rsid w:val="00893201"/>
    <w:rsid w:val="0089499C"/>
    <w:rsid w:val="00894BE7"/>
    <w:rsid w:val="008952CC"/>
    <w:rsid w:val="00895EB6"/>
    <w:rsid w:val="00895F44"/>
    <w:rsid w:val="00896DC1"/>
    <w:rsid w:val="008973E3"/>
    <w:rsid w:val="00897671"/>
    <w:rsid w:val="008A0BA1"/>
    <w:rsid w:val="008A0D57"/>
    <w:rsid w:val="008A0EE0"/>
    <w:rsid w:val="008A2211"/>
    <w:rsid w:val="008A2369"/>
    <w:rsid w:val="008A2CCB"/>
    <w:rsid w:val="008A55D8"/>
    <w:rsid w:val="008A59C3"/>
    <w:rsid w:val="008B417A"/>
    <w:rsid w:val="008B5328"/>
    <w:rsid w:val="008B5F58"/>
    <w:rsid w:val="008B6628"/>
    <w:rsid w:val="008B6AF2"/>
    <w:rsid w:val="008B7F48"/>
    <w:rsid w:val="008C040D"/>
    <w:rsid w:val="008C0D95"/>
    <w:rsid w:val="008C1216"/>
    <w:rsid w:val="008C12C5"/>
    <w:rsid w:val="008C2D0A"/>
    <w:rsid w:val="008C3290"/>
    <w:rsid w:val="008C5CE5"/>
    <w:rsid w:val="008C6248"/>
    <w:rsid w:val="008C6630"/>
    <w:rsid w:val="008C7455"/>
    <w:rsid w:val="008D0005"/>
    <w:rsid w:val="008D03A1"/>
    <w:rsid w:val="008D03E1"/>
    <w:rsid w:val="008D068D"/>
    <w:rsid w:val="008D19E4"/>
    <w:rsid w:val="008D310E"/>
    <w:rsid w:val="008D345E"/>
    <w:rsid w:val="008D4A91"/>
    <w:rsid w:val="008D591D"/>
    <w:rsid w:val="008D5B1C"/>
    <w:rsid w:val="008D6677"/>
    <w:rsid w:val="008D69DC"/>
    <w:rsid w:val="008D77D6"/>
    <w:rsid w:val="008D7B0F"/>
    <w:rsid w:val="008E0627"/>
    <w:rsid w:val="008E0C57"/>
    <w:rsid w:val="008E0D63"/>
    <w:rsid w:val="008E1AAE"/>
    <w:rsid w:val="008E1AEE"/>
    <w:rsid w:val="008E39EA"/>
    <w:rsid w:val="008E3AF0"/>
    <w:rsid w:val="008E41C8"/>
    <w:rsid w:val="008E773A"/>
    <w:rsid w:val="008F231A"/>
    <w:rsid w:val="008F2EA4"/>
    <w:rsid w:val="008F472C"/>
    <w:rsid w:val="008F4CC3"/>
    <w:rsid w:val="008F56CA"/>
    <w:rsid w:val="008F728D"/>
    <w:rsid w:val="008F74E6"/>
    <w:rsid w:val="008F7875"/>
    <w:rsid w:val="008F7F43"/>
    <w:rsid w:val="00901D04"/>
    <w:rsid w:val="00901FB3"/>
    <w:rsid w:val="00902C53"/>
    <w:rsid w:val="00902CC2"/>
    <w:rsid w:val="00903FB3"/>
    <w:rsid w:val="00904386"/>
    <w:rsid w:val="00904864"/>
    <w:rsid w:val="00904C1C"/>
    <w:rsid w:val="0090617E"/>
    <w:rsid w:val="00906AC1"/>
    <w:rsid w:val="00907BA1"/>
    <w:rsid w:val="009107D5"/>
    <w:rsid w:val="00911337"/>
    <w:rsid w:val="009116EB"/>
    <w:rsid w:val="00911C4A"/>
    <w:rsid w:val="00913CA1"/>
    <w:rsid w:val="00913E5B"/>
    <w:rsid w:val="00913EAD"/>
    <w:rsid w:val="00913F7C"/>
    <w:rsid w:val="0091426E"/>
    <w:rsid w:val="00914B9C"/>
    <w:rsid w:val="00914EBE"/>
    <w:rsid w:val="00916093"/>
    <w:rsid w:val="00916429"/>
    <w:rsid w:val="00916505"/>
    <w:rsid w:val="0091742B"/>
    <w:rsid w:val="00917AC5"/>
    <w:rsid w:val="00920F69"/>
    <w:rsid w:val="009225A9"/>
    <w:rsid w:val="00922A5A"/>
    <w:rsid w:val="00923365"/>
    <w:rsid w:val="009240D3"/>
    <w:rsid w:val="00925BA4"/>
    <w:rsid w:val="0092669A"/>
    <w:rsid w:val="00930490"/>
    <w:rsid w:val="009308C3"/>
    <w:rsid w:val="00930AE4"/>
    <w:rsid w:val="00931AAF"/>
    <w:rsid w:val="00931B26"/>
    <w:rsid w:val="009327EC"/>
    <w:rsid w:val="00933A68"/>
    <w:rsid w:val="00934F35"/>
    <w:rsid w:val="00935390"/>
    <w:rsid w:val="009363B1"/>
    <w:rsid w:val="00936560"/>
    <w:rsid w:val="009371FB"/>
    <w:rsid w:val="00937C97"/>
    <w:rsid w:val="00940D84"/>
    <w:rsid w:val="00942132"/>
    <w:rsid w:val="00942441"/>
    <w:rsid w:val="0094335B"/>
    <w:rsid w:val="0094600A"/>
    <w:rsid w:val="0094625C"/>
    <w:rsid w:val="00947B7A"/>
    <w:rsid w:val="00951C3D"/>
    <w:rsid w:val="00952546"/>
    <w:rsid w:val="00952659"/>
    <w:rsid w:val="00953A57"/>
    <w:rsid w:val="0095405A"/>
    <w:rsid w:val="00960B39"/>
    <w:rsid w:val="00961473"/>
    <w:rsid w:val="00962DE4"/>
    <w:rsid w:val="00963298"/>
    <w:rsid w:val="00963420"/>
    <w:rsid w:val="00963914"/>
    <w:rsid w:val="009648C2"/>
    <w:rsid w:val="00964FA3"/>
    <w:rsid w:val="0096784B"/>
    <w:rsid w:val="009703C5"/>
    <w:rsid w:val="0097067C"/>
    <w:rsid w:val="009721B3"/>
    <w:rsid w:val="00972BAC"/>
    <w:rsid w:val="009732EF"/>
    <w:rsid w:val="00973944"/>
    <w:rsid w:val="00973CCD"/>
    <w:rsid w:val="00973F54"/>
    <w:rsid w:val="0097450D"/>
    <w:rsid w:val="00974A42"/>
    <w:rsid w:val="00975418"/>
    <w:rsid w:val="009757D1"/>
    <w:rsid w:val="00975F18"/>
    <w:rsid w:val="009764AB"/>
    <w:rsid w:val="009769E4"/>
    <w:rsid w:val="00976AA5"/>
    <w:rsid w:val="00980512"/>
    <w:rsid w:val="009806E1"/>
    <w:rsid w:val="009843DB"/>
    <w:rsid w:val="009872AC"/>
    <w:rsid w:val="0098739B"/>
    <w:rsid w:val="00990BCD"/>
    <w:rsid w:val="0099117E"/>
    <w:rsid w:val="00991A9F"/>
    <w:rsid w:val="00992CFD"/>
    <w:rsid w:val="009942CE"/>
    <w:rsid w:val="00997ED8"/>
    <w:rsid w:val="009A0473"/>
    <w:rsid w:val="009A0EDF"/>
    <w:rsid w:val="009A1154"/>
    <w:rsid w:val="009A14CC"/>
    <w:rsid w:val="009A276D"/>
    <w:rsid w:val="009A3069"/>
    <w:rsid w:val="009A3CA9"/>
    <w:rsid w:val="009A3E01"/>
    <w:rsid w:val="009A3F40"/>
    <w:rsid w:val="009A4397"/>
    <w:rsid w:val="009A4EEF"/>
    <w:rsid w:val="009A5095"/>
    <w:rsid w:val="009A540F"/>
    <w:rsid w:val="009A7A58"/>
    <w:rsid w:val="009A7B09"/>
    <w:rsid w:val="009B07F0"/>
    <w:rsid w:val="009B0923"/>
    <w:rsid w:val="009B2307"/>
    <w:rsid w:val="009B3AB8"/>
    <w:rsid w:val="009B432D"/>
    <w:rsid w:val="009B4AD1"/>
    <w:rsid w:val="009B6923"/>
    <w:rsid w:val="009B7743"/>
    <w:rsid w:val="009B7DF5"/>
    <w:rsid w:val="009C0874"/>
    <w:rsid w:val="009C0BA9"/>
    <w:rsid w:val="009C114C"/>
    <w:rsid w:val="009C1550"/>
    <w:rsid w:val="009C25E8"/>
    <w:rsid w:val="009C2C6F"/>
    <w:rsid w:val="009C3B59"/>
    <w:rsid w:val="009C3EF8"/>
    <w:rsid w:val="009C6D99"/>
    <w:rsid w:val="009D07B3"/>
    <w:rsid w:val="009D2215"/>
    <w:rsid w:val="009D24BC"/>
    <w:rsid w:val="009D3834"/>
    <w:rsid w:val="009D393B"/>
    <w:rsid w:val="009D4812"/>
    <w:rsid w:val="009D61FE"/>
    <w:rsid w:val="009D6358"/>
    <w:rsid w:val="009D6945"/>
    <w:rsid w:val="009E0AEE"/>
    <w:rsid w:val="009E1103"/>
    <w:rsid w:val="009E11DA"/>
    <w:rsid w:val="009E1410"/>
    <w:rsid w:val="009E1DE5"/>
    <w:rsid w:val="009E2685"/>
    <w:rsid w:val="009E366C"/>
    <w:rsid w:val="009E39CC"/>
    <w:rsid w:val="009E474F"/>
    <w:rsid w:val="009E4DF8"/>
    <w:rsid w:val="009E64E5"/>
    <w:rsid w:val="009E6D5A"/>
    <w:rsid w:val="009F11B1"/>
    <w:rsid w:val="009F127A"/>
    <w:rsid w:val="009F1E0D"/>
    <w:rsid w:val="009F304D"/>
    <w:rsid w:val="009F6705"/>
    <w:rsid w:val="009F6A23"/>
    <w:rsid w:val="00A019B2"/>
    <w:rsid w:val="00A01FDF"/>
    <w:rsid w:val="00A023D8"/>
    <w:rsid w:val="00A02D4D"/>
    <w:rsid w:val="00A039BE"/>
    <w:rsid w:val="00A0437A"/>
    <w:rsid w:val="00A04C50"/>
    <w:rsid w:val="00A070BC"/>
    <w:rsid w:val="00A116E4"/>
    <w:rsid w:val="00A12C07"/>
    <w:rsid w:val="00A130AA"/>
    <w:rsid w:val="00A139A6"/>
    <w:rsid w:val="00A16B03"/>
    <w:rsid w:val="00A21A22"/>
    <w:rsid w:val="00A21A75"/>
    <w:rsid w:val="00A21D14"/>
    <w:rsid w:val="00A22361"/>
    <w:rsid w:val="00A2251B"/>
    <w:rsid w:val="00A253B8"/>
    <w:rsid w:val="00A2633D"/>
    <w:rsid w:val="00A26487"/>
    <w:rsid w:val="00A26E91"/>
    <w:rsid w:val="00A30BE3"/>
    <w:rsid w:val="00A3173D"/>
    <w:rsid w:val="00A321FF"/>
    <w:rsid w:val="00A331FC"/>
    <w:rsid w:val="00A3343F"/>
    <w:rsid w:val="00A3413F"/>
    <w:rsid w:val="00A34222"/>
    <w:rsid w:val="00A34875"/>
    <w:rsid w:val="00A34C27"/>
    <w:rsid w:val="00A35003"/>
    <w:rsid w:val="00A35CB5"/>
    <w:rsid w:val="00A36700"/>
    <w:rsid w:val="00A3723C"/>
    <w:rsid w:val="00A42468"/>
    <w:rsid w:val="00A43953"/>
    <w:rsid w:val="00A46219"/>
    <w:rsid w:val="00A46504"/>
    <w:rsid w:val="00A46F30"/>
    <w:rsid w:val="00A47F05"/>
    <w:rsid w:val="00A514BF"/>
    <w:rsid w:val="00A54649"/>
    <w:rsid w:val="00A55454"/>
    <w:rsid w:val="00A5603E"/>
    <w:rsid w:val="00A61141"/>
    <w:rsid w:val="00A625C4"/>
    <w:rsid w:val="00A632D2"/>
    <w:rsid w:val="00A635E9"/>
    <w:rsid w:val="00A64309"/>
    <w:rsid w:val="00A648B1"/>
    <w:rsid w:val="00A6531B"/>
    <w:rsid w:val="00A7300A"/>
    <w:rsid w:val="00A7379A"/>
    <w:rsid w:val="00A755C0"/>
    <w:rsid w:val="00A772E5"/>
    <w:rsid w:val="00A82295"/>
    <w:rsid w:val="00A8255E"/>
    <w:rsid w:val="00A83801"/>
    <w:rsid w:val="00A8515E"/>
    <w:rsid w:val="00A85666"/>
    <w:rsid w:val="00A86D80"/>
    <w:rsid w:val="00A87F88"/>
    <w:rsid w:val="00A90381"/>
    <w:rsid w:val="00A90CA3"/>
    <w:rsid w:val="00A9349C"/>
    <w:rsid w:val="00A936ED"/>
    <w:rsid w:val="00A93AF2"/>
    <w:rsid w:val="00A9408E"/>
    <w:rsid w:val="00A95651"/>
    <w:rsid w:val="00A958A8"/>
    <w:rsid w:val="00A967A2"/>
    <w:rsid w:val="00A96E2A"/>
    <w:rsid w:val="00A97360"/>
    <w:rsid w:val="00AA2129"/>
    <w:rsid w:val="00AA2CD9"/>
    <w:rsid w:val="00AA3CC7"/>
    <w:rsid w:val="00AA5844"/>
    <w:rsid w:val="00AA7425"/>
    <w:rsid w:val="00AB15F7"/>
    <w:rsid w:val="00AB1717"/>
    <w:rsid w:val="00AB32DD"/>
    <w:rsid w:val="00AB53DD"/>
    <w:rsid w:val="00AB6121"/>
    <w:rsid w:val="00AB6335"/>
    <w:rsid w:val="00AB63D6"/>
    <w:rsid w:val="00AB7738"/>
    <w:rsid w:val="00AC1078"/>
    <w:rsid w:val="00AC2379"/>
    <w:rsid w:val="00AC2BE5"/>
    <w:rsid w:val="00AC2F1B"/>
    <w:rsid w:val="00AC46B6"/>
    <w:rsid w:val="00AC4C54"/>
    <w:rsid w:val="00AC4C92"/>
    <w:rsid w:val="00AC4DBC"/>
    <w:rsid w:val="00AC502C"/>
    <w:rsid w:val="00AC61A5"/>
    <w:rsid w:val="00AC6874"/>
    <w:rsid w:val="00AC732C"/>
    <w:rsid w:val="00AC7675"/>
    <w:rsid w:val="00AC7D00"/>
    <w:rsid w:val="00AD3584"/>
    <w:rsid w:val="00AD3B53"/>
    <w:rsid w:val="00AD6100"/>
    <w:rsid w:val="00AD6B19"/>
    <w:rsid w:val="00AD7B75"/>
    <w:rsid w:val="00AD7EB4"/>
    <w:rsid w:val="00AE1385"/>
    <w:rsid w:val="00AE3520"/>
    <w:rsid w:val="00AE4404"/>
    <w:rsid w:val="00AE6B51"/>
    <w:rsid w:val="00AE71D5"/>
    <w:rsid w:val="00AE7684"/>
    <w:rsid w:val="00AF14B7"/>
    <w:rsid w:val="00AF2348"/>
    <w:rsid w:val="00AF2739"/>
    <w:rsid w:val="00AF3753"/>
    <w:rsid w:val="00AF5FDA"/>
    <w:rsid w:val="00AF6793"/>
    <w:rsid w:val="00AF6E58"/>
    <w:rsid w:val="00AF717E"/>
    <w:rsid w:val="00AF73F9"/>
    <w:rsid w:val="00AF75AF"/>
    <w:rsid w:val="00AF7AE7"/>
    <w:rsid w:val="00B005EB"/>
    <w:rsid w:val="00B006FB"/>
    <w:rsid w:val="00B00F01"/>
    <w:rsid w:val="00B01E37"/>
    <w:rsid w:val="00B01ED6"/>
    <w:rsid w:val="00B02518"/>
    <w:rsid w:val="00B03832"/>
    <w:rsid w:val="00B0508B"/>
    <w:rsid w:val="00B05AD7"/>
    <w:rsid w:val="00B05F20"/>
    <w:rsid w:val="00B071E5"/>
    <w:rsid w:val="00B075A9"/>
    <w:rsid w:val="00B078AD"/>
    <w:rsid w:val="00B07F15"/>
    <w:rsid w:val="00B115E9"/>
    <w:rsid w:val="00B13440"/>
    <w:rsid w:val="00B14D35"/>
    <w:rsid w:val="00B16BB5"/>
    <w:rsid w:val="00B17256"/>
    <w:rsid w:val="00B2187D"/>
    <w:rsid w:val="00B2188F"/>
    <w:rsid w:val="00B22071"/>
    <w:rsid w:val="00B23EC2"/>
    <w:rsid w:val="00B24425"/>
    <w:rsid w:val="00B24B8F"/>
    <w:rsid w:val="00B24EC3"/>
    <w:rsid w:val="00B3040A"/>
    <w:rsid w:val="00B340F0"/>
    <w:rsid w:val="00B342D8"/>
    <w:rsid w:val="00B34DEB"/>
    <w:rsid w:val="00B36466"/>
    <w:rsid w:val="00B3664E"/>
    <w:rsid w:val="00B3770D"/>
    <w:rsid w:val="00B4033F"/>
    <w:rsid w:val="00B40779"/>
    <w:rsid w:val="00B40BEC"/>
    <w:rsid w:val="00B411D1"/>
    <w:rsid w:val="00B413CF"/>
    <w:rsid w:val="00B4145F"/>
    <w:rsid w:val="00B414BC"/>
    <w:rsid w:val="00B422F4"/>
    <w:rsid w:val="00B42C9A"/>
    <w:rsid w:val="00B42DC9"/>
    <w:rsid w:val="00B432D2"/>
    <w:rsid w:val="00B4340E"/>
    <w:rsid w:val="00B459E4"/>
    <w:rsid w:val="00B45D9F"/>
    <w:rsid w:val="00B460F1"/>
    <w:rsid w:val="00B46BE8"/>
    <w:rsid w:val="00B46DFA"/>
    <w:rsid w:val="00B502D8"/>
    <w:rsid w:val="00B50371"/>
    <w:rsid w:val="00B50825"/>
    <w:rsid w:val="00B50832"/>
    <w:rsid w:val="00B508FC"/>
    <w:rsid w:val="00B509C0"/>
    <w:rsid w:val="00B50A1E"/>
    <w:rsid w:val="00B50A33"/>
    <w:rsid w:val="00B522B4"/>
    <w:rsid w:val="00B52FDE"/>
    <w:rsid w:val="00B54485"/>
    <w:rsid w:val="00B5530E"/>
    <w:rsid w:val="00B55EE6"/>
    <w:rsid w:val="00B56986"/>
    <w:rsid w:val="00B6091B"/>
    <w:rsid w:val="00B611D5"/>
    <w:rsid w:val="00B61359"/>
    <w:rsid w:val="00B622A2"/>
    <w:rsid w:val="00B62B14"/>
    <w:rsid w:val="00B63D3A"/>
    <w:rsid w:val="00B63F34"/>
    <w:rsid w:val="00B64804"/>
    <w:rsid w:val="00B6594C"/>
    <w:rsid w:val="00B65BB5"/>
    <w:rsid w:val="00B66A63"/>
    <w:rsid w:val="00B6757C"/>
    <w:rsid w:val="00B675E6"/>
    <w:rsid w:val="00B7071D"/>
    <w:rsid w:val="00B71AAE"/>
    <w:rsid w:val="00B72429"/>
    <w:rsid w:val="00B73336"/>
    <w:rsid w:val="00B7348B"/>
    <w:rsid w:val="00B73EC0"/>
    <w:rsid w:val="00B74166"/>
    <w:rsid w:val="00B747ED"/>
    <w:rsid w:val="00B74A07"/>
    <w:rsid w:val="00B75E6B"/>
    <w:rsid w:val="00B75EFD"/>
    <w:rsid w:val="00B765DD"/>
    <w:rsid w:val="00B76828"/>
    <w:rsid w:val="00B76AE8"/>
    <w:rsid w:val="00B76E6B"/>
    <w:rsid w:val="00B775F5"/>
    <w:rsid w:val="00B80EB3"/>
    <w:rsid w:val="00B8199A"/>
    <w:rsid w:val="00B8225F"/>
    <w:rsid w:val="00B838CA"/>
    <w:rsid w:val="00B845E3"/>
    <w:rsid w:val="00B84884"/>
    <w:rsid w:val="00B84A43"/>
    <w:rsid w:val="00B84ACA"/>
    <w:rsid w:val="00B84E4E"/>
    <w:rsid w:val="00B863B8"/>
    <w:rsid w:val="00B87848"/>
    <w:rsid w:val="00B87952"/>
    <w:rsid w:val="00B90182"/>
    <w:rsid w:val="00B908DB"/>
    <w:rsid w:val="00B90BDA"/>
    <w:rsid w:val="00B929A4"/>
    <w:rsid w:val="00B938E5"/>
    <w:rsid w:val="00B94401"/>
    <w:rsid w:val="00B946BE"/>
    <w:rsid w:val="00B96CCA"/>
    <w:rsid w:val="00B979A9"/>
    <w:rsid w:val="00BA0DC6"/>
    <w:rsid w:val="00BA1CD9"/>
    <w:rsid w:val="00BA20D3"/>
    <w:rsid w:val="00BA2FD9"/>
    <w:rsid w:val="00BA314D"/>
    <w:rsid w:val="00BA32DF"/>
    <w:rsid w:val="00BA377F"/>
    <w:rsid w:val="00BA3FD8"/>
    <w:rsid w:val="00BA4F88"/>
    <w:rsid w:val="00BA5FCA"/>
    <w:rsid w:val="00BA6290"/>
    <w:rsid w:val="00BA67AD"/>
    <w:rsid w:val="00BA7D09"/>
    <w:rsid w:val="00BB005E"/>
    <w:rsid w:val="00BB058D"/>
    <w:rsid w:val="00BB0A03"/>
    <w:rsid w:val="00BB1CEA"/>
    <w:rsid w:val="00BB304F"/>
    <w:rsid w:val="00BB3974"/>
    <w:rsid w:val="00BB4B87"/>
    <w:rsid w:val="00BB5AF6"/>
    <w:rsid w:val="00BB5B45"/>
    <w:rsid w:val="00BB6329"/>
    <w:rsid w:val="00BB6ADE"/>
    <w:rsid w:val="00BC15D4"/>
    <w:rsid w:val="00BC1C9C"/>
    <w:rsid w:val="00BC23AE"/>
    <w:rsid w:val="00BC4E26"/>
    <w:rsid w:val="00BC5903"/>
    <w:rsid w:val="00BC59F0"/>
    <w:rsid w:val="00BD0391"/>
    <w:rsid w:val="00BD13B2"/>
    <w:rsid w:val="00BD1A5C"/>
    <w:rsid w:val="00BD20C7"/>
    <w:rsid w:val="00BD23B9"/>
    <w:rsid w:val="00BD372E"/>
    <w:rsid w:val="00BD3CAF"/>
    <w:rsid w:val="00BD3EDE"/>
    <w:rsid w:val="00BD4367"/>
    <w:rsid w:val="00BD5F3B"/>
    <w:rsid w:val="00BD70DB"/>
    <w:rsid w:val="00BD73EF"/>
    <w:rsid w:val="00BD7AC1"/>
    <w:rsid w:val="00BE0306"/>
    <w:rsid w:val="00BE0D1B"/>
    <w:rsid w:val="00BE1FD2"/>
    <w:rsid w:val="00BE2D9D"/>
    <w:rsid w:val="00BE3454"/>
    <w:rsid w:val="00BE4F7A"/>
    <w:rsid w:val="00BE5572"/>
    <w:rsid w:val="00BE5AE7"/>
    <w:rsid w:val="00BE5B15"/>
    <w:rsid w:val="00BE6035"/>
    <w:rsid w:val="00BE6B55"/>
    <w:rsid w:val="00BE75C6"/>
    <w:rsid w:val="00BE7AC2"/>
    <w:rsid w:val="00BF00C2"/>
    <w:rsid w:val="00BF044B"/>
    <w:rsid w:val="00BF075C"/>
    <w:rsid w:val="00BF0EC3"/>
    <w:rsid w:val="00BF122C"/>
    <w:rsid w:val="00BF1DF8"/>
    <w:rsid w:val="00BF29B0"/>
    <w:rsid w:val="00BF3BB5"/>
    <w:rsid w:val="00BF4531"/>
    <w:rsid w:val="00BF4683"/>
    <w:rsid w:val="00BF5513"/>
    <w:rsid w:val="00BF674A"/>
    <w:rsid w:val="00BF78BF"/>
    <w:rsid w:val="00C02D42"/>
    <w:rsid w:val="00C0384B"/>
    <w:rsid w:val="00C06B79"/>
    <w:rsid w:val="00C06C8B"/>
    <w:rsid w:val="00C0708C"/>
    <w:rsid w:val="00C1170F"/>
    <w:rsid w:val="00C11B8F"/>
    <w:rsid w:val="00C1212A"/>
    <w:rsid w:val="00C12558"/>
    <w:rsid w:val="00C12B2A"/>
    <w:rsid w:val="00C132C5"/>
    <w:rsid w:val="00C17C91"/>
    <w:rsid w:val="00C17E15"/>
    <w:rsid w:val="00C20566"/>
    <w:rsid w:val="00C20F14"/>
    <w:rsid w:val="00C20FE1"/>
    <w:rsid w:val="00C21C44"/>
    <w:rsid w:val="00C22124"/>
    <w:rsid w:val="00C22387"/>
    <w:rsid w:val="00C2441C"/>
    <w:rsid w:val="00C24BF7"/>
    <w:rsid w:val="00C24DE1"/>
    <w:rsid w:val="00C257D1"/>
    <w:rsid w:val="00C263F2"/>
    <w:rsid w:val="00C268F5"/>
    <w:rsid w:val="00C26DBA"/>
    <w:rsid w:val="00C27951"/>
    <w:rsid w:val="00C30010"/>
    <w:rsid w:val="00C31071"/>
    <w:rsid w:val="00C31521"/>
    <w:rsid w:val="00C32A96"/>
    <w:rsid w:val="00C337B7"/>
    <w:rsid w:val="00C339B8"/>
    <w:rsid w:val="00C34818"/>
    <w:rsid w:val="00C353F4"/>
    <w:rsid w:val="00C356B1"/>
    <w:rsid w:val="00C37805"/>
    <w:rsid w:val="00C37AC7"/>
    <w:rsid w:val="00C37CAA"/>
    <w:rsid w:val="00C40487"/>
    <w:rsid w:val="00C40878"/>
    <w:rsid w:val="00C416A6"/>
    <w:rsid w:val="00C42791"/>
    <w:rsid w:val="00C429E1"/>
    <w:rsid w:val="00C43057"/>
    <w:rsid w:val="00C43155"/>
    <w:rsid w:val="00C438E5"/>
    <w:rsid w:val="00C43FED"/>
    <w:rsid w:val="00C453DB"/>
    <w:rsid w:val="00C4715E"/>
    <w:rsid w:val="00C47BE7"/>
    <w:rsid w:val="00C47FE5"/>
    <w:rsid w:val="00C5156B"/>
    <w:rsid w:val="00C51FC9"/>
    <w:rsid w:val="00C5280C"/>
    <w:rsid w:val="00C53146"/>
    <w:rsid w:val="00C54231"/>
    <w:rsid w:val="00C54AB5"/>
    <w:rsid w:val="00C55A65"/>
    <w:rsid w:val="00C60232"/>
    <w:rsid w:val="00C6215C"/>
    <w:rsid w:val="00C6440C"/>
    <w:rsid w:val="00C64B75"/>
    <w:rsid w:val="00C65499"/>
    <w:rsid w:val="00C65690"/>
    <w:rsid w:val="00C65A47"/>
    <w:rsid w:val="00C65DE8"/>
    <w:rsid w:val="00C65E0F"/>
    <w:rsid w:val="00C66189"/>
    <w:rsid w:val="00C66976"/>
    <w:rsid w:val="00C67690"/>
    <w:rsid w:val="00C67F41"/>
    <w:rsid w:val="00C711CB"/>
    <w:rsid w:val="00C7232F"/>
    <w:rsid w:val="00C723A5"/>
    <w:rsid w:val="00C728D5"/>
    <w:rsid w:val="00C72CD7"/>
    <w:rsid w:val="00C73105"/>
    <w:rsid w:val="00C732FA"/>
    <w:rsid w:val="00C740F6"/>
    <w:rsid w:val="00C74298"/>
    <w:rsid w:val="00C746C4"/>
    <w:rsid w:val="00C74EF4"/>
    <w:rsid w:val="00C75CE1"/>
    <w:rsid w:val="00C762F4"/>
    <w:rsid w:val="00C764CD"/>
    <w:rsid w:val="00C76BA3"/>
    <w:rsid w:val="00C772E1"/>
    <w:rsid w:val="00C77BAD"/>
    <w:rsid w:val="00C77FC2"/>
    <w:rsid w:val="00C80409"/>
    <w:rsid w:val="00C80D16"/>
    <w:rsid w:val="00C816DD"/>
    <w:rsid w:val="00C82453"/>
    <w:rsid w:val="00C8289C"/>
    <w:rsid w:val="00C82FAF"/>
    <w:rsid w:val="00C82FF4"/>
    <w:rsid w:val="00C83ABC"/>
    <w:rsid w:val="00C84817"/>
    <w:rsid w:val="00C84E19"/>
    <w:rsid w:val="00C86AF7"/>
    <w:rsid w:val="00C87314"/>
    <w:rsid w:val="00C92E62"/>
    <w:rsid w:val="00C940C6"/>
    <w:rsid w:val="00C951E1"/>
    <w:rsid w:val="00C971D2"/>
    <w:rsid w:val="00C972A3"/>
    <w:rsid w:val="00C97449"/>
    <w:rsid w:val="00C97CBD"/>
    <w:rsid w:val="00CA0930"/>
    <w:rsid w:val="00CA1521"/>
    <w:rsid w:val="00CA1AEE"/>
    <w:rsid w:val="00CA1D02"/>
    <w:rsid w:val="00CA4DFD"/>
    <w:rsid w:val="00CA51AC"/>
    <w:rsid w:val="00CA6442"/>
    <w:rsid w:val="00CA72A4"/>
    <w:rsid w:val="00CA7765"/>
    <w:rsid w:val="00CA7934"/>
    <w:rsid w:val="00CA7C29"/>
    <w:rsid w:val="00CB1EE9"/>
    <w:rsid w:val="00CB2120"/>
    <w:rsid w:val="00CB25B4"/>
    <w:rsid w:val="00CB33F4"/>
    <w:rsid w:val="00CB47CD"/>
    <w:rsid w:val="00CB4E96"/>
    <w:rsid w:val="00CB5BCF"/>
    <w:rsid w:val="00CB6539"/>
    <w:rsid w:val="00CB6EB6"/>
    <w:rsid w:val="00CB6FE0"/>
    <w:rsid w:val="00CB743F"/>
    <w:rsid w:val="00CB7532"/>
    <w:rsid w:val="00CB7B78"/>
    <w:rsid w:val="00CC1D11"/>
    <w:rsid w:val="00CC32E8"/>
    <w:rsid w:val="00CC3E23"/>
    <w:rsid w:val="00CC3E37"/>
    <w:rsid w:val="00CC4E83"/>
    <w:rsid w:val="00CC52BB"/>
    <w:rsid w:val="00CC658D"/>
    <w:rsid w:val="00CC7DA7"/>
    <w:rsid w:val="00CD02F9"/>
    <w:rsid w:val="00CD16FA"/>
    <w:rsid w:val="00CD25EA"/>
    <w:rsid w:val="00CD3686"/>
    <w:rsid w:val="00CD394E"/>
    <w:rsid w:val="00CD57EC"/>
    <w:rsid w:val="00CD59D9"/>
    <w:rsid w:val="00CD5EB6"/>
    <w:rsid w:val="00CD610C"/>
    <w:rsid w:val="00CD6819"/>
    <w:rsid w:val="00CD6C1D"/>
    <w:rsid w:val="00CD712B"/>
    <w:rsid w:val="00CD7459"/>
    <w:rsid w:val="00CD77F7"/>
    <w:rsid w:val="00CD7876"/>
    <w:rsid w:val="00CE0144"/>
    <w:rsid w:val="00CE02FA"/>
    <w:rsid w:val="00CE1852"/>
    <w:rsid w:val="00CE2C22"/>
    <w:rsid w:val="00CE30B1"/>
    <w:rsid w:val="00CE325D"/>
    <w:rsid w:val="00CE33C6"/>
    <w:rsid w:val="00CE34D5"/>
    <w:rsid w:val="00CE4AE5"/>
    <w:rsid w:val="00CE57E9"/>
    <w:rsid w:val="00CE590B"/>
    <w:rsid w:val="00CE5CF6"/>
    <w:rsid w:val="00CF03E8"/>
    <w:rsid w:val="00CF07E4"/>
    <w:rsid w:val="00CF0D67"/>
    <w:rsid w:val="00CF0F54"/>
    <w:rsid w:val="00CF1265"/>
    <w:rsid w:val="00CF15F3"/>
    <w:rsid w:val="00CF1AFC"/>
    <w:rsid w:val="00CF438C"/>
    <w:rsid w:val="00CF4FB1"/>
    <w:rsid w:val="00CF588E"/>
    <w:rsid w:val="00CF7189"/>
    <w:rsid w:val="00CF7799"/>
    <w:rsid w:val="00D0059A"/>
    <w:rsid w:val="00D00767"/>
    <w:rsid w:val="00D00BE7"/>
    <w:rsid w:val="00D020AC"/>
    <w:rsid w:val="00D04CD2"/>
    <w:rsid w:val="00D056EE"/>
    <w:rsid w:val="00D06FB3"/>
    <w:rsid w:val="00D0727C"/>
    <w:rsid w:val="00D07D29"/>
    <w:rsid w:val="00D10718"/>
    <w:rsid w:val="00D11ED5"/>
    <w:rsid w:val="00D15525"/>
    <w:rsid w:val="00D15AF7"/>
    <w:rsid w:val="00D161E5"/>
    <w:rsid w:val="00D1733C"/>
    <w:rsid w:val="00D17DA3"/>
    <w:rsid w:val="00D20179"/>
    <w:rsid w:val="00D20BAE"/>
    <w:rsid w:val="00D20CC1"/>
    <w:rsid w:val="00D20E72"/>
    <w:rsid w:val="00D212CE"/>
    <w:rsid w:val="00D2144C"/>
    <w:rsid w:val="00D21E60"/>
    <w:rsid w:val="00D22B45"/>
    <w:rsid w:val="00D22CB6"/>
    <w:rsid w:val="00D22FE6"/>
    <w:rsid w:val="00D2431A"/>
    <w:rsid w:val="00D25A38"/>
    <w:rsid w:val="00D25C52"/>
    <w:rsid w:val="00D261FD"/>
    <w:rsid w:val="00D26B71"/>
    <w:rsid w:val="00D26BB4"/>
    <w:rsid w:val="00D30892"/>
    <w:rsid w:val="00D313AE"/>
    <w:rsid w:val="00D31632"/>
    <w:rsid w:val="00D31753"/>
    <w:rsid w:val="00D3426A"/>
    <w:rsid w:val="00D34724"/>
    <w:rsid w:val="00D35489"/>
    <w:rsid w:val="00D3790A"/>
    <w:rsid w:val="00D40D55"/>
    <w:rsid w:val="00D4160D"/>
    <w:rsid w:val="00D41948"/>
    <w:rsid w:val="00D426F0"/>
    <w:rsid w:val="00D42E26"/>
    <w:rsid w:val="00D4374F"/>
    <w:rsid w:val="00D44240"/>
    <w:rsid w:val="00D45362"/>
    <w:rsid w:val="00D458D7"/>
    <w:rsid w:val="00D4598B"/>
    <w:rsid w:val="00D46374"/>
    <w:rsid w:val="00D47630"/>
    <w:rsid w:val="00D47A12"/>
    <w:rsid w:val="00D47AE1"/>
    <w:rsid w:val="00D500B2"/>
    <w:rsid w:val="00D50319"/>
    <w:rsid w:val="00D5417C"/>
    <w:rsid w:val="00D5544C"/>
    <w:rsid w:val="00D56BC8"/>
    <w:rsid w:val="00D571EE"/>
    <w:rsid w:val="00D620B7"/>
    <w:rsid w:val="00D62B69"/>
    <w:rsid w:val="00D6552C"/>
    <w:rsid w:val="00D665B9"/>
    <w:rsid w:val="00D66758"/>
    <w:rsid w:val="00D66F3C"/>
    <w:rsid w:val="00D67644"/>
    <w:rsid w:val="00D67B33"/>
    <w:rsid w:val="00D713AB"/>
    <w:rsid w:val="00D714E8"/>
    <w:rsid w:val="00D72736"/>
    <w:rsid w:val="00D73167"/>
    <w:rsid w:val="00D76BEF"/>
    <w:rsid w:val="00D8069A"/>
    <w:rsid w:val="00D80787"/>
    <w:rsid w:val="00D80C73"/>
    <w:rsid w:val="00D82707"/>
    <w:rsid w:val="00D82C20"/>
    <w:rsid w:val="00D8348F"/>
    <w:rsid w:val="00D83868"/>
    <w:rsid w:val="00D83A39"/>
    <w:rsid w:val="00D8418A"/>
    <w:rsid w:val="00D84EC8"/>
    <w:rsid w:val="00D8585E"/>
    <w:rsid w:val="00D858A3"/>
    <w:rsid w:val="00D91979"/>
    <w:rsid w:val="00D91C91"/>
    <w:rsid w:val="00D92085"/>
    <w:rsid w:val="00D9272F"/>
    <w:rsid w:val="00D93023"/>
    <w:rsid w:val="00D93618"/>
    <w:rsid w:val="00D947F6"/>
    <w:rsid w:val="00D94E3F"/>
    <w:rsid w:val="00D96A69"/>
    <w:rsid w:val="00DA048C"/>
    <w:rsid w:val="00DA049B"/>
    <w:rsid w:val="00DA06F6"/>
    <w:rsid w:val="00DA093E"/>
    <w:rsid w:val="00DA0E9E"/>
    <w:rsid w:val="00DA3333"/>
    <w:rsid w:val="00DA3453"/>
    <w:rsid w:val="00DA606B"/>
    <w:rsid w:val="00DA68E1"/>
    <w:rsid w:val="00DA73C5"/>
    <w:rsid w:val="00DA777C"/>
    <w:rsid w:val="00DA77CC"/>
    <w:rsid w:val="00DB0748"/>
    <w:rsid w:val="00DB10EA"/>
    <w:rsid w:val="00DB249B"/>
    <w:rsid w:val="00DB2BAB"/>
    <w:rsid w:val="00DB2E02"/>
    <w:rsid w:val="00DB3287"/>
    <w:rsid w:val="00DB33B2"/>
    <w:rsid w:val="00DB341A"/>
    <w:rsid w:val="00DB44B3"/>
    <w:rsid w:val="00DB4F0E"/>
    <w:rsid w:val="00DB50F0"/>
    <w:rsid w:val="00DB5113"/>
    <w:rsid w:val="00DB525F"/>
    <w:rsid w:val="00DB560B"/>
    <w:rsid w:val="00DB573B"/>
    <w:rsid w:val="00DB6F33"/>
    <w:rsid w:val="00DB7085"/>
    <w:rsid w:val="00DC04C5"/>
    <w:rsid w:val="00DC1A08"/>
    <w:rsid w:val="00DC1DBE"/>
    <w:rsid w:val="00DC22A2"/>
    <w:rsid w:val="00DC2C7A"/>
    <w:rsid w:val="00DC308E"/>
    <w:rsid w:val="00DC349F"/>
    <w:rsid w:val="00DC3DA9"/>
    <w:rsid w:val="00DC4418"/>
    <w:rsid w:val="00DC55B8"/>
    <w:rsid w:val="00DC58CB"/>
    <w:rsid w:val="00DC60A6"/>
    <w:rsid w:val="00DC6F1B"/>
    <w:rsid w:val="00DC7B3B"/>
    <w:rsid w:val="00DD0133"/>
    <w:rsid w:val="00DD06DA"/>
    <w:rsid w:val="00DD1C6A"/>
    <w:rsid w:val="00DD1FD0"/>
    <w:rsid w:val="00DD27CF"/>
    <w:rsid w:val="00DD3116"/>
    <w:rsid w:val="00DD4094"/>
    <w:rsid w:val="00DD45A8"/>
    <w:rsid w:val="00DD53BE"/>
    <w:rsid w:val="00DD684F"/>
    <w:rsid w:val="00DE0A60"/>
    <w:rsid w:val="00DE36B7"/>
    <w:rsid w:val="00DE3819"/>
    <w:rsid w:val="00DE434F"/>
    <w:rsid w:val="00DE4C03"/>
    <w:rsid w:val="00DE625C"/>
    <w:rsid w:val="00DE7893"/>
    <w:rsid w:val="00DE7F57"/>
    <w:rsid w:val="00DF0DC6"/>
    <w:rsid w:val="00DF13EF"/>
    <w:rsid w:val="00DF17CC"/>
    <w:rsid w:val="00DF207E"/>
    <w:rsid w:val="00DF2A85"/>
    <w:rsid w:val="00DF49CA"/>
    <w:rsid w:val="00DF4C2B"/>
    <w:rsid w:val="00DF5117"/>
    <w:rsid w:val="00DF59AB"/>
    <w:rsid w:val="00DF5EE9"/>
    <w:rsid w:val="00DF62C9"/>
    <w:rsid w:val="00DF6C7B"/>
    <w:rsid w:val="00E00ED3"/>
    <w:rsid w:val="00E01860"/>
    <w:rsid w:val="00E01C41"/>
    <w:rsid w:val="00E01EEB"/>
    <w:rsid w:val="00E02063"/>
    <w:rsid w:val="00E0277D"/>
    <w:rsid w:val="00E03384"/>
    <w:rsid w:val="00E04195"/>
    <w:rsid w:val="00E047D7"/>
    <w:rsid w:val="00E054FA"/>
    <w:rsid w:val="00E05792"/>
    <w:rsid w:val="00E05DB8"/>
    <w:rsid w:val="00E07FAB"/>
    <w:rsid w:val="00E10236"/>
    <w:rsid w:val="00E112AD"/>
    <w:rsid w:val="00E11CC8"/>
    <w:rsid w:val="00E12CE9"/>
    <w:rsid w:val="00E1359A"/>
    <w:rsid w:val="00E13891"/>
    <w:rsid w:val="00E138ED"/>
    <w:rsid w:val="00E13957"/>
    <w:rsid w:val="00E13B64"/>
    <w:rsid w:val="00E14A55"/>
    <w:rsid w:val="00E14F63"/>
    <w:rsid w:val="00E14FD1"/>
    <w:rsid w:val="00E1686C"/>
    <w:rsid w:val="00E16BFF"/>
    <w:rsid w:val="00E177C1"/>
    <w:rsid w:val="00E2142B"/>
    <w:rsid w:val="00E225AF"/>
    <w:rsid w:val="00E22B1A"/>
    <w:rsid w:val="00E22F7B"/>
    <w:rsid w:val="00E23C9C"/>
    <w:rsid w:val="00E23FFB"/>
    <w:rsid w:val="00E3037C"/>
    <w:rsid w:val="00E313D8"/>
    <w:rsid w:val="00E31DE9"/>
    <w:rsid w:val="00E32C69"/>
    <w:rsid w:val="00E33982"/>
    <w:rsid w:val="00E34807"/>
    <w:rsid w:val="00E349CE"/>
    <w:rsid w:val="00E35FD1"/>
    <w:rsid w:val="00E36897"/>
    <w:rsid w:val="00E36FC9"/>
    <w:rsid w:val="00E4038E"/>
    <w:rsid w:val="00E42309"/>
    <w:rsid w:val="00E43052"/>
    <w:rsid w:val="00E43EF6"/>
    <w:rsid w:val="00E4539E"/>
    <w:rsid w:val="00E457DE"/>
    <w:rsid w:val="00E4589F"/>
    <w:rsid w:val="00E46D0C"/>
    <w:rsid w:val="00E510F3"/>
    <w:rsid w:val="00E51888"/>
    <w:rsid w:val="00E51E63"/>
    <w:rsid w:val="00E5228A"/>
    <w:rsid w:val="00E52DA3"/>
    <w:rsid w:val="00E52F03"/>
    <w:rsid w:val="00E54277"/>
    <w:rsid w:val="00E54C4C"/>
    <w:rsid w:val="00E55311"/>
    <w:rsid w:val="00E55AAE"/>
    <w:rsid w:val="00E57B61"/>
    <w:rsid w:val="00E57F76"/>
    <w:rsid w:val="00E6088E"/>
    <w:rsid w:val="00E6107A"/>
    <w:rsid w:val="00E6131C"/>
    <w:rsid w:val="00E6260E"/>
    <w:rsid w:val="00E62C67"/>
    <w:rsid w:val="00E630B8"/>
    <w:rsid w:val="00E63FCB"/>
    <w:rsid w:val="00E64706"/>
    <w:rsid w:val="00E64AC8"/>
    <w:rsid w:val="00E6506F"/>
    <w:rsid w:val="00E6529A"/>
    <w:rsid w:val="00E673F4"/>
    <w:rsid w:val="00E70044"/>
    <w:rsid w:val="00E7104A"/>
    <w:rsid w:val="00E74380"/>
    <w:rsid w:val="00E7577F"/>
    <w:rsid w:val="00E76961"/>
    <w:rsid w:val="00E818C1"/>
    <w:rsid w:val="00E846D1"/>
    <w:rsid w:val="00E84CC1"/>
    <w:rsid w:val="00E8593F"/>
    <w:rsid w:val="00E86A5F"/>
    <w:rsid w:val="00E874F9"/>
    <w:rsid w:val="00E87D6A"/>
    <w:rsid w:val="00E90E9E"/>
    <w:rsid w:val="00E91039"/>
    <w:rsid w:val="00E9150B"/>
    <w:rsid w:val="00E918C6"/>
    <w:rsid w:val="00E918CE"/>
    <w:rsid w:val="00E9301B"/>
    <w:rsid w:val="00E9366C"/>
    <w:rsid w:val="00E93B67"/>
    <w:rsid w:val="00E943C0"/>
    <w:rsid w:val="00E948A8"/>
    <w:rsid w:val="00E95C4E"/>
    <w:rsid w:val="00E9663B"/>
    <w:rsid w:val="00E976C2"/>
    <w:rsid w:val="00E979E8"/>
    <w:rsid w:val="00EA04F1"/>
    <w:rsid w:val="00EA10CD"/>
    <w:rsid w:val="00EA15EE"/>
    <w:rsid w:val="00EA3486"/>
    <w:rsid w:val="00EA51EB"/>
    <w:rsid w:val="00EA7B74"/>
    <w:rsid w:val="00EA7B84"/>
    <w:rsid w:val="00EB0648"/>
    <w:rsid w:val="00EB1633"/>
    <w:rsid w:val="00EB1804"/>
    <w:rsid w:val="00EB1AEF"/>
    <w:rsid w:val="00EB1EF4"/>
    <w:rsid w:val="00EB2CBA"/>
    <w:rsid w:val="00EB5382"/>
    <w:rsid w:val="00EB65BE"/>
    <w:rsid w:val="00EB712E"/>
    <w:rsid w:val="00EB7426"/>
    <w:rsid w:val="00EB799F"/>
    <w:rsid w:val="00EB7E1A"/>
    <w:rsid w:val="00EC0B4B"/>
    <w:rsid w:val="00EC0D0F"/>
    <w:rsid w:val="00EC2D7B"/>
    <w:rsid w:val="00EC2F64"/>
    <w:rsid w:val="00EC37E4"/>
    <w:rsid w:val="00EC4011"/>
    <w:rsid w:val="00EC4E57"/>
    <w:rsid w:val="00EC568C"/>
    <w:rsid w:val="00EC763A"/>
    <w:rsid w:val="00EC7ADF"/>
    <w:rsid w:val="00ED003A"/>
    <w:rsid w:val="00ED1016"/>
    <w:rsid w:val="00ED2A29"/>
    <w:rsid w:val="00ED2E30"/>
    <w:rsid w:val="00ED327F"/>
    <w:rsid w:val="00ED3329"/>
    <w:rsid w:val="00ED38CF"/>
    <w:rsid w:val="00ED4359"/>
    <w:rsid w:val="00ED5C40"/>
    <w:rsid w:val="00ED5FFD"/>
    <w:rsid w:val="00ED74D5"/>
    <w:rsid w:val="00ED7EB8"/>
    <w:rsid w:val="00EE1A53"/>
    <w:rsid w:val="00EE1BA1"/>
    <w:rsid w:val="00EE3878"/>
    <w:rsid w:val="00EE38FB"/>
    <w:rsid w:val="00EE3C4F"/>
    <w:rsid w:val="00EE3F0A"/>
    <w:rsid w:val="00EE6109"/>
    <w:rsid w:val="00EE6969"/>
    <w:rsid w:val="00EE6C0B"/>
    <w:rsid w:val="00EF0161"/>
    <w:rsid w:val="00EF0F01"/>
    <w:rsid w:val="00EF1275"/>
    <w:rsid w:val="00EF2909"/>
    <w:rsid w:val="00EF31E2"/>
    <w:rsid w:val="00EF35BF"/>
    <w:rsid w:val="00EF42CE"/>
    <w:rsid w:val="00EF4480"/>
    <w:rsid w:val="00EF4FF6"/>
    <w:rsid w:val="00EF67C1"/>
    <w:rsid w:val="00EF73DD"/>
    <w:rsid w:val="00EF7B38"/>
    <w:rsid w:val="00F00E2F"/>
    <w:rsid w:val="00F01661"/>
    <w:rsid w:val="00F01C01"/>
    <w:rsid w:val="00F0308B"/>
    <w:rsid w:val="00F0372E"/>
    <w:rsid w:val="00F03CBF"/>
    <w:rsid w:val="00F046BB"/>
    <w:rsid w:val="00F04854"/>
    <w:rsid w:val="00F04D6B"/>
    <w:rsid w:val="00F04F92"/>
    <w:rsid w:val="00F055FA"/>
    <w:rsid w:val="00F05C12"/>
    <w:rsid w:val="00F05F9C"/>
    <w:rsid w:val="00F06ED6"/>
    <w:rsid w:val="00F1031B"/>
    <w:rsid w:val="00F108D9"/>
    <w:rsid w:val="00F10CA0"/>
    <w:rsid w:val="00F113AA"/>
    <w:rsid w:val="00F113E9"/>
    <w:rsid w:val="00F11C2D"/>
    <w:rsid w:val="00F11D1A"/>
    <w:rsid w:val="00F12397"/>
    <w:rsid w:val="00F12B2F"/>
    <w:rsid w:val="00F135DE"/>
    <w:rsid w:val="00F145A8"/>
    <w:rsid w:val="00F14635"/>
    <w:rsid w:val="00F14773"/>
    <w:rsid w:val="00F15A8D"/>
    <w:rsid w:val="00F15AE4"/>
    <w:rsid w:val="00F15C67"/>
    <w:rsid w:val="00F160E9"/>
    <w:rsid w:val="00F20A62"/>
    <w:rsid w:val="00F20D3A"/>
    <w:rsid w:val="00F2260B"/>
    <w:rsid w:val="00F23EB1"/>
    <w:rsid w:val="00F23F98"/>
    <w:rsid w:val="00F255B9"/>
    <w:rsid w:val="00F2565F"/>
    <w:rsid w:val="00F25C58"/>
    <w:rsid w:val="00F31AE1"/>
    <w:rsid w:val="00F31CB0"/>
    <w:rsid w:val="00F32F4E"/>
    <w:rsid w:val="00F33109"/>
    <w:rsid w:val="00F33DE2"/>
    <w:rsid w:val="00F34608"/>
    <w:rsid w:val="00F35155"/>
    <w:rsid w:val="00F35788"/>
    <w:rsid w:val="00F41F15"/>
    <w:rsid w:val="00F426D9"/>
    <w:rsid w:val="00F426ED"/>
    <w:rsid w:val="00F43821"/>
    <w:rsid w:val="00F43C2D"/>
    <w:rsid w:val="00F44121"/>
    <w:rsid w:val="00F453A7"/>
    <w:rsid w:val="00F45530"/>
    <w:rsid w:val="00F4620E"/>
    <w:rsid w:val="00F503BA"/>
    <w:rsid w:val="00F50497"/>
    <w:rsid w:val="00F507B9"/>
    <w:rsid w:val="00F51553"/>
    <w:rsid w:val="00F53136"/>
    <w:rsid w:val="00F53172"/>
    <w:rsid w:val="00F5317F"/>
    <w:rsid w:val="00F53DB1"/>
    <w:rsid w:val="00F5486B"/>
    <w:rsid w:val="00F5525F"/>
    <w:rsid w:val="00F55481"/>
    <w:rsid w:val="00F55693"/>
    <w:rsid w:val="00F55A84"/>
    <w:rsid w:val="00F55D55"/>
    <w:rsid w:val="00F565F6"/>
    <w:rsid w:val="00F57058"/>
    <w:rsid w:val="00F575B7"/>
    <w:rsid w:val="00F6035F"/>
    <w:rsid w:val="00F61015"/>
    <w:rsid w:val="00F61598"/>
    <w:rsid w:val="00F62400"/>
    <w:rsid w:val="00F62CB5"/>
    <w:rsid w:val="00F63185"/>
    <w:rsid w:val="00F64AB5"/>
    <w:rsid w:val="00F64FF4"/>
    <w:rsid w:val="00F66AFB"/>
    <w:rsid w:val="00F66C3B"/>
    <w:rsid w:val="00F66CEF"/>
    <w:rsid w:val="00F6706E"/>
    <w:rsid w:val="00F71008"/>
    <w:rsid w:val="00F72229"/>
    <w:rsid w:val="00F72B52"/>
    <w:rsid w:val="00F730DB"/>
    <w:rsid w:val="00F731D0"/>
    <w:rsid w:val="00F7453C"/>
    <w:rsid w:val="00F760DA"/>
    <w:rsid w:val="00F7699B"/>
    <w:rsid w:val="00F76EA2"/>
    <w:rsid w:val="00F772EE"/>
    <w:rsid w:val="00F77C8E"/>
    <w:rsid w:val="00F77D8C"/>
    <w:rsid w:val="00F8037D"/>
    <w:rsid w:val="00F80AEC"/>
    <w:rsid w:val="00F810BE"/>
    <w:rsid w:val="00F840C9"/>
    <w:rsid w:val="00F8416B"/>
    <w:rsid w:val="00F8425D"/>
    <w:rsid w:val="00F85F8D"/>
    <w:rsid w:val="00F862C2"/>
    <w:rsid w:val="00F86CE8"/>
    <w:rsid w:val="00F86FC8"/>
    <w:rsid w:val="00F87ADA"/>
    <w:rsid w:val="00F90941"/>
    <w:rsid w:val="00F90A17"/>
    <w:rsid w:val="00F914F6"/>
    <w:rsid w:val="00F91B78"/>
    <w:rsid w:val="00F92211"/>
    <w:rsid w:val="00F932A5"/>
    <w:rsid w:val="00F93304"/>
    <w:rsid w:val="00F9418E"/>
    <w:rsid w:val="00F9525F"/>
    <w:rsid w:val="00F95E17"/>
    <w:rsid w:val="00F96668"/>
    <w:rsid w:val="00F96CFC"/>
    <w:rsid w:val="00F971F9"/>
    <w:rsid w:val="00FA1788"/>
    <w:rsid w:val="00FA1807"/>
    <w:rsid w:val="00FA22BC"/>
    <w:rsid w:val="00FA44C5"/>
    <w:rsid w:val="00FA6456"/>
    <w:rsid w:val="00FB178B"/>
    <w:rsid w:val="00FB1D96"/>
    <w:rsid w:val="00FB2F87"/>
    <w:rsid w:val="00FB3388"/>
    <w:rsid w:val="00FB45FB"/>
    <w:rsid w:val="00FB594B"/>
    <w:rsid w:val="00FB5ED6"/>
    <w:rsid w:val="00FB601B"/>
    <w:rsid w:val="00FB665C"/>
    <w:rsid w:val="00FB66D8"/>
    <w:rsid w:val="00FB735F"/>
    <w:rsid w:val="00FC04DA"/>
    <w:rsid w:val="00FC0885"/>
    <w:rsid w:val="00FC144B"/>
    <w:rsid w:val="00FC1F62"/>
    <w:rsid w:val="00FC286E"/>
    <w:rsid w:val="00FC3079"/>
    <w:rsid w:val="00FC46A7"/>
    <w:rsid w:val="00FC4DF7"/>
    <w:rsid w:val="00FC4F97"/>
    <w:rsid w:val="00FC5B26"/>
    <w:rsid w:val="00FC6609"/>
    <w:rsid w:val="00FC6D58"/>
    <w:rsid w:val="00FD0ECA"/>
    <w:rsid w:val="00FD2190"/>
    <w:rsid w:val="00FD53BE"/>
    <w:rsid w:val="00FD54C4"/>
    <w:rsid w:val="00FD72D8"/>
    <w:rsid w:val="00FE0B2A"/>
    <w:rsid w:val="00FE0C41"/>
    <w:rsid w:val="00FE12F4"/>
    <w:rsid w:val="00FE2802"/>
    <w:rsid w:val="00FE3579"/>
    <w:rsid w:val="00FE4107"/>
    <w:rsid w:val="00FE4AFD"/>
    <w:rsid w:val="00FE5B00"/>
    <w:rsid w:val="00FE5E9D"/>
    <w:rsid w:val="00FE5EED"/>
    <w:rsid w:val="00FE6A46"/>
    <w:rsid w:val="00FE72F8"/>
    <w:rsid w:val="00FE7347"/>
    <w:rsid w:val="00FF05E7"/>
    <w:rsid w:val="00FF1396"/>
    <w:rsid w:val="00FF201E"/>
    <w:rsid w:val="00FF49CF"/>
    <w:rsid w:val="00FF5889"/>
    <w:rsid w:val="00FF58FC"/>
    <w:rsid w:val="00FF5ED9"/>
    <w:rsid w:val="00FF6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94FA0"/>
  <w15:docId w15:val="{31866C6A-E580-4599-9C23-AB2D6B846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/>
    <w:lsdException w:name="heading 8" w:semiHidden="1" w:uiPriority="0" w:unhideWhenUsed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82707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0"/>
    <w:next w:val="a1"/>
    <w:link w:val="10"/>
    <w:qFormat/>
    <w:rsid w:val="00060CE3"/>
    <w:pPr>
      <w:keepNext/>
      <w:keepLines/>
      <w:numPr>
        <w:numId w:val="1"/>
      </w:numPr>
      <w:spacing w:before="320" w:after="32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1"/>
    <w:link w:val="21"/>
    <w:uiPriority w:val="9"/>
    <w:qFormat/>
    <w:rsid w:val="00A90381"/>
    <w:pPr>
      <w:keepNext/>
      <w:keepLines/>
      <w:numPr>
        <w:ilvl w:val="1"/>
        <w:numId w:val="1"/>
      </w:numPr>
      <w:spacing w:before="260" w:after="260"/>
      <w:outlineLvl w:val="1"/>
    </w:pPr>
    <w:rPr>
      <w:b/>
      <w:bCs/>
      <w:sz w:val="36"/>
      <w:szCs w:val="32"/>
    </w:rPr>
  </w:style>
  <w:style w:type="paragraph" w:styleId="3">
    <w:name w:val="heading 3"/>
    <w:basedOn w:val="a0"/>
    <w:next w:val="a1"/>
    <w:link w:val="31"/>
    <w:qFormat/>
    <w:rsid w:val="00060CE3"/>
    <w:pPr>
      <w:keepNext/>
      <w:keepLines/>
      <w:numPr>
        <w:ilvl w:val="2"/>
        <w:numId w:val="1"/>
      </w:numPr>
      <w:spacing w:before="180" w:after="180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1"/>
    <w:link w:val="40"/>
    <w:qFormat/>
    <w:rsid w:val="00A90381"/>
    <w:pPr>
      <w:keepNext/>
      <w:keepLines/>
      <w:numPr>
        <w:ilvl w:val="3"/>
        <w:numId w:val="1"/>
      </w:numPr>
      <w:spacing w:before="120" w:after="120"/>
      <w:outlineLvl w:val="3"/>
    </w:pPr>
    <w:rPr>
      <w:b/>
      <w:bCs/>
      <w:sz w:val="30"/>
      <w:szCs w:val="28"/>
    </w:rPr>
  </w:style>
  <w:style w:type="paragraph" w:styleId="5">
    <w:name w:val="heading 5"/>
    <w:basedOn w:val="a0"/>
    <w:next w:val="a1"/>
    <w:link w:val="50"/>
    <w:rsid w:val="00C66976"/>
    <w:pPr>
      <w:keepNext/>
      <w:keepLines/>
      <w:numPr>
        <w:ilvl w:val="4"/>
        <w:numId w:val="1"/>
      </w:numPr>
      <w:spacing w:before="80" w:after="80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rsid w:val="000B79A7"/>
    <w:pPr>
      <w:keepNext/>
      <w:keepLines/>
      <w:spacing w:before="240" w:after="64" w:line="320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rsid w:val="000B79A7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0"/>
    <w:next w:val="a0"/>
    <w:link w:val="80"/>
    <w:rsid w:val="000B79A7"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rsid w:val="000B79A7"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标题 1 字符"/>
    <w:link w:val="1"/>
    <w:rsid w:val="00060CE3"/>
    <w:rPr>
      <w:b/>
      <w:bCs/>
      <w:kern w:val="44"/>
      <w:sz w:val="44"/>
      <w:szCs w:val="44"/>
    </w:rPr>
  </w:style>
  <w:style w:type="character" w:customStyle="1" w:styleId="21">
    <w:name w:val="标题 2 字符"/>
    <w:link w:val="2"/>
    <w:uiPriority w:val="9"/>
    <w:rsid w:val="00A90381"/>
    <w:rPr>
      <w:b/>
      <w:bCs/>
      <w:kern w:val="2"/>
      <w:sz w:val="36"/>
      <w:szCs w:val="32"/>
    </w:rPr>
  </w:style>
  <w:style w:type="character" w:customStyle="1" w:styleId="31">
    <w:name w:val="标题 3 字符"/>
    <w:link w:val="3"/>
    <w:rsid w:val="00060CE3"/>
    <w:rPr>
      <w:b/>
      <w:bCs/>
      <w:kern w:val="2"/>
      <w:sz w:val="32"/>
      <w:szCs w:val="32"/>
    </w:rPr>
  </w:style>
  <w:style w:type="character" w:customStyle="1" w:styleId="40">
    <w:name w:val="标题 4 字符"/>
    <w:link w:val="4"/>
    <w:rsid w:val="00A90381"/>
    <w:rPr>
      <w:b/>
      <w:bCs/>
      <w:kern w:val="2"/>
      <w:sz w:val="30"/>
      <w:szCs w:val="28"/>
    </w:rPr>
  </w:style>
  <w:style w:type="character" w:customStyle="1" w:styleId="50">
    <w:name w:val="标题 5 字符"/>
    <w:link w:val="5"/>
    <w:rsid w:val="00C66976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rsid w:val="000B79A7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link w:val="7"/>
    <w:rsid w:val="000B79A7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rsid w:val="000B79A7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link w:val="9"/>
    <w:rsid w:val="000B79A7"/>
    <w:rPr>
      <w:rFonts w:ascii="Arial" w:eastAsia="黑体" w:hAnsi="Arial"/>
      <w:kern w:val="2"/>
      <w:sz w:val="21"/>
      <w:szCs w:val="21"/>
    </w:rPr>
  </w:style>
  <w:style w:type="paragraph" w:styleId="a5">
    <w:name w:val="header"/>
    <w:basedOn w:val="a0"/>
    <w:link w:val="a6"/>
    <w:uiPriority w:val="99"/>
    <w:rsid w:val="004406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44069D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0"/>
    <w:link w:val="a8"/>
    <w:rsid w:val="004406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rsid w:val="0044069D"/>
    <w:rPr>
      <w:rFonts w:ascii="Times New Roman" w:hAnsi="Times New Roman"/>
      <w:kern w:val="2"/>
      <w:sz w:val="18"/>
      <w:szCs w:val="18"/>
    </w:rPr>
  </w:style>
  <w:style w:type="character" w:styleId="a9">
    <w:name w:val="page number"/>
    <w:basedOn w:val="a2"/>
    <w:rsid w:val="0044069D"/>
  </w:style>
  <w:style w:type="paragraph" w:customStyle="1" w:styleId="11">
    <w:name w:val="项目符号 1"/>
    <w:basedOn w:val="a0"/>
    <w:link w:val="1Char"/>
    <w:qFormat/>
    <w:rsid w:val="00060CE3"/>
  </w:style>
  <w:style w:type="character" w:customStyle="1" w:styleId="1Char">
    <w:name w:val="项目符号 1 Char"/>
    <w:link w:val="11"/>
    <w:qFormat/>
    <w:rsid w:val="00060CE3"/>
    <w:rPr>
      <w:kern w:val="2"/>
      <w:sz w:val="24"/>
      <w:szCs w:val="24"/>
    </w:rPr>
  </w:style>
  <w:style w:type="paragraph" w:customStyle="1" w:styleId="12">
    <w:name w:val="项目编号 1"/>
    <w:basedOn w:val="a0"/>
    <w:link w:val="1Char0"/>
    <w:qFormat/>
    <w:rsid w:val="00060CE3"/>
  </w:style>
  <w:style w:type="character" w:customStyle="1" w:styleId="1Char0">
    <w:name w:val="项目编号 1 Char"/>
    <w:basedOn w:val="1Char"/>
    <w:link w:val="12"/>
    <w:qFormat/>
    <w:rsid w:val="00060CE3"/>
    <w:rPr>
      <w:kern w:val="2"/>
      <w:sz w:val="24"/>
      <w:szCs w:val="24"/>
    </w:rPr>
  </w:style>
  <w:style w:type="character" w:styleId="aa">
    <w:name w:val="Hyperlink"/>
    <w:uiPriority w:val="99"/>
    <w:rsid w:val="0044069D"/>
    <w:rPr>
      <w:color w:val="0000FF"/>
      <w:u w:val="single"/>
    </w:rPr>
  </w:style>
  <w:style w:type="paragraph" w:styleId="TOC1">
    <w:name w:val="toc 1"/>
    <w:basedOn w:val="a0"/>
    <w:next w:val="a0"/>
    <w:autoRedefine/>
    <w:uiPriority w:val="39"/>
    <w:rsid w:val="00907BA1"/>
    <w:pPr>
      <w:spacing w:before="120" w:after="120"/>
      <w:jc w:val="left"/>
    </w:pPr>
    <w:rPr>
      <w:b/>
      <w:bCs/>
    </w:rPr>
  </w:style>
  <w:style w:type="paragraph" w:styleId="TOC2">
    <w:name w:val="toc 2"/>
    <w:basedOn w:val="TOC1"/>
    <w:next w:val="a0"/>
    <w:autoRedefine/>
    <w:uiPriority w:val="39"/>
    <w:rsid w:val="00907BA1"/>
    <w:pPr>
      <w:spacing w:before="0" w:after="0"/>
      <w:ind w:leftChars="200" w:left="200"/>
    </w:pPr>
    <w:rPr>
      <w:b w:val="0"/>
      <w:bCs w:val="0"/>
    </w:rPr>
  </w:style>
  <w:style w:type="paragraph" w:customStyle="1" w:styleId="20">
    <w:name w:val="项目编号 2"/>
    <w:basedOn w:val="a0"/>
    <w:link w:val="2Char"/>
    <w:qFormat/>
    <w:rsid w:val="00060CE3"/>
    <w:pPr>
      <w:numPr>
        <w:ilvl w:val="7"/>
        <w:numId w:val="1"/>
      </w:numPr>
    </w:pPr>
  </w:style>
  <w:style w:type="character" w:customStyle="1" w:styleId="2Char">
    <w:name w:val="项目编号 2 Char"/>
    <w:basedOn w:val="1Char0"/>
    <w:link w:val="20"/>
    <w:rsid w:val="00060CE3"/>
    <w:rPr>
      <w:kern w:val="2"/>
      <w:sz w:val="24"/>
      <w:szCs w:val="24"/>
    </w:rPr>
  </w:style>
  <w:style w:type="paragraph" w:styleId="ab">
    <w:name w:val="Document Map"/>
    <w:basedOn w:val="a0"/>
    <w:link w:val="ac"/>
    <w:uiPriority w:val="99"/>
    <w:semiHidden/>
    <w:unhideWhenUsed/>
    <w:rsid w:val="0044069D"/>
    <w:rPr>
      <w:rFonts w:ascii="宋体"/>
      <w:sz w:val="18"/>
      <w:szCs w:val="18"/>
    </w:rPr>
  </w:style>
  <w:style w:type="character" w:customStyle="1" w:styleId="ac">
    <w:name w:val="文档结构图 字符"/>
    <w:link w:val="ab"/>
    <w:uiPriority w:val="99"/>
    <w:semiHidden/>
    <w:rsid w:val="0044069D"/>
    <w:rPr>
      <w:rFonts w:ascii="宋体"/>
      <w:kern w:val="2"/>
      <w:sz w:val="18"/>
      <w:szCs w:val="18"/>
    </w:rPr>
  </w:style>
  <w:style w:type="table" w:styleId="ad">
    <w:name w:val="Table Grid"/>
    <w:basedOn w:val="a3"/>
    <w:uiPriority w:val="59"/>
    <w:rsid w:val="0045417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8">
    <w:name w:val="toc 8"/>
    <w:basedOn w:val="a0"/>
    <w:next w:val="a0"/>
    <w:autoRedefine/>
    <w:uiPriority w:val="39"/>
    <w:unhideWhenUsed/>
    <w:rsid w:val="00846605"/>
    <w:pPr>
      <w:ind w:leftChars="1400" w:left="2940"/>
    </w:pPr>
  </w:style>
  <w:style w:type="paragraph" w:styleId="a1">
    <w:name w:val="List Paragraph"/>
    <w:basedOn w:val="a0"/>
    <w:link w:val="ae"/>
    <w:uiPriority w:val="34"/>
    <w:qFormat/>
    <w:rsid w:val="00AC6874"/>
    <w:pPr>
      <w:ind w:firstLineChars="200" w:firstLine="200"/>
    </w:pPr>
  </w:style>
  <w:style w:type="paragraph" w:customStyle="1" w:styleId="af">
    <w:name w:val="前注"/>
    <w:basedOn w:val="a0"/>
    <w:rsid w:val="0002505B"/>
    <w:pPr>
      <w:spacing w:line="440" w:lineRule="exact"/>
    </w:pPr>
    <w:rPr>
      <w:noProof/>
      <w:sz w:val="18"/>
      <w:szCs w:val="20"/>
    </w:rPr>
  </w:style>
  <w:style w:type="paragraph" w:styleId="af0">
    <w:name w:val="Balloon Text"/>
    <w:basedOn w:val="a0"/>
    <w:link w:val="af1"/>
    <w:uiPriority w:val="99"/>
    <w:semiHidden/>
    <w:unhideWhenUsed/>
    <w:rsid w:val="00303C8A"/>
    <w:rPr>
      <w:sz w:val="18"/>
      <w:szCs w:val="18"/>
    </w:rPr>
  </w:style>
  <w:style w:type="character" w:customStyle="1" w:styleId="af1">
    <w:name w:val="批注框文本 字符"/>
    <w:link w:val="af0"/>
    <w:uiPriority w:val="99"/>
    <w:semiHidden/>
    <w:rsid w:val="00303C8A"/>
    <w:rPr>
      <w:kern w:val="2"/>
      <w:sz w:val="18"/>
      <w:szCs w:val="18"/>
    </w:rPr>
  </w:style>
  <w:style w:type="paragraph" w:styleId="TOC3">
    <w:name w:val="toc 3"/>
    <w:basedOn w:val="TOC2"/>
    <w:next w:val="a0"/>
    <w:autoRedefine/>
    <w:uiPriority w:val="39"/>
    <w:unhideWhenUsed/>
    <w:rsid w:val="00D161E5"/>
    <w:pPr>
      <w:tabs>
        <w:tab w:val="right" w:leader="dot" w:pos="8297"/>
      </w:tabs>
      <w:spacing w:line="300" w:lineRule="auto"/>
      <w:ind w:leftChars="400" w:left="960"/>
    </w:pPr>
  </w:style>
  <w:style w:type="paragraph" w:styleId="TOC4">
    <w:name w:val="toc 4"/>
    <w:basedOn w:val="a0"/>
    <w:next w:val="a0"/>
    <w:autoRedefine/>
    <w:uiPriority w:val="39"/>
    <w:unhideWhenUsed/>
    <w:rsid w:val="00EA51EB"/>
    <w:pPr>
      <w:ind w:leftChars="600" w:left="1260"/>
    </w:pPr>
    <w:rPr>
      <w:rFonts w:ascii="Calibri" w:hAnsi="Calibri"/>
    </w:rPr>
  </w:style>
  <w:style w:type="paragraph" w:styleId="TOC5">
    <w:name w:val="toc 5"/>
    <w:basedOn w:val="a0"/>
    <w:next w:val="a0"/>
    <w:autoRedefine/>
    <w:uiPriority w:val="39"/>
    <w:unhideWhenUsed/>
    <w:rsid w:val="00EA51EB"/>
    <w:pPr>
      <w:ind w:leftChars="800" w:left="1680"/>
    </w:pPr>
    <w:rPr>
      <w:rFonts w:ascii="Calibri" w:hAnsi="Calibri"/>
    </w:rPr>
  </w:style>
  <w:style w:type="paragraph" w:styleId="TOC6">
    <w:name w:val="toc 6"/>
    <w:basedOn w:val="a0"/>
    <w:next w:val="a0"/>
    <w:autoRedefine/>
    <w:uiPriority w:val="39"/>
    <w:unhideWhenUsed/>
    <w:rsid w:val="00EA51EB"/>
    <w:pPr>
      <w:ind w:leftChars="1000" w:left="2100"/>
    </w:pPr>
    <w:rPr>
      <w:rFonts w:ascii="Calibri" w:hAnsi="Calibri"/>
    </w:rPr>
  </w:style>
  <w:style w:type="paragraph" w:styleId="TOC7">
    <w:name w:val="toc 7"/>
    <w:basedOn w:val="a0"/>
    <w:next w:val="a0"/>
    <w:autoRedefine/>
    <w:uiPriority w:val="39"/>
    <w:unhideWhenUsed/>
    <w:rsid w:val="00EA51EB"/>
    <w:pPr>
      <w:ind w:leftChars="1200" w:left="2520"/>
    </w:pPr>
    <w:rPr>
      <w:rFonts w:ascii="Calibri" w:hAnsi="Calibri"/>
    </w:rPr>
  </w:style>
  <w:style w:type="paragraph" w:styleId="TOC9">
    <w:name w:val="toc 9"/>
    <w:basedOn w:val="a0"/>
    <w:next w:val="a0"/>
    <w:autoRedefine/>
    <w:uiPriority w:val="39"/>
    <w:unhideWhenUsed/>
    <w:rsid w:val="00EA51EB"/>
    <w:pPr>
      <w:ind w:leftChars="1600" w:left="3360"/>
    </w:pPr>
    <w:rPr>
      <w:rFonts w:ascii="Calibri" w:hAnsi="Calibri"/>
    </w:rPr>
  </w:style>
  <w:style w:type="paragraph" w:styleId="TOC">
    <w:name w:val="TOC Heading"/>
    <w:basedOn w:val="1"/>
    <w:next w:val="a0"/>
    <w:uiPriority w:val="39"/>
    <w:semiHidden/>
    <w:unhideWhenUsed/>
    <w:qFormat/>
    <w:rsid w:val="00060CE3"/>
    <w:pPr>
      <w:numPr>
        <w:numId w:val="0"/>
      </w:numPr>
      <w:spacing w:line="578" w:lineRule="auto"/>
      <w:outlineLvl w:val="9"/>
    </w:pPr>
  </w:style>
  <w:style w:type="paragraph" w:styleId="af2">
    <w:name w:val="footnote text"/>
    <w:basedOn w:val="a0"/>
    <w:link w:val="af3"/>
    <w:uiPriority w:val="99"/>
    <w:unhideWhenUsed/>
    <w:rsid w:val="00F31CB0"/>
    <w:pPr>
      <w:snapToGrid w:val="0"/>
      <w:jc w:val="left"/>
    </w:pPr>
    <w:rPr>
      <w:sz w:val="18"/>
      <w:szCs w:val="18"/>
    </w:rPr>
  </w:style>
  <w:style w:type="character" w:customStyle="1" w:styleId="af3">
    <w:name w:val="脚注文本 字符"/>
    <w:link w:val="af2"/>
    <w:uiPriority w:val="99"/>
    <w:rsid w:val="00F31CB0"/>
    <w:rPr>
      <w:kern w:val="2"/>
      <w:sz w:val="18"/>
      <w:szCs w:val="18"/>
    </w:rPr>
  </w:style>
  <w:style w:type="character" w:styleId="af4">
    <w:name w:val="footnote reference"/>
    <w:uiPriority w:val="99"/>
    <w:semiHidden/>
    <w:unhideWhenUsed/>
    <w:rsid w:val="00F31CB0"/>
    <w:rPr>
      <w:vertAlign w:val="superscript"/>
    </w:rPr>
  </w:style>
  <w:style w:type="character" w:styleId="af5">
    <w:name w:val="annotation reference"/>
    <w:uiPriority w:val="99"/>
    <w:semiHidden/>
    <w:unhideWhenUsed/>
    <w:rsid w:val="00A21A75"/>
    <w:rPr>
      <w:sz w:val="21"/>
      <w:szCs w:val="21"/>
    </w:rPr>
  </w:style>
  <w:style w:type="paragraph" w:styleId="af6">
    <w:name w:val="annotation text"/>
    <w:basedOn w:val="a0"/>
    <w:link w:val="af7"/>
    <w:uiPriority w:val="99"/>
    <w:semiHidden/>
    <w:unhideWhenUsed/>
    <w:rsid w:val="00A21A75"/>
    <w:pPr>
      <w:jc w:val="left"/>
    </w:pPr>
  </w:style>
  <w:style w:type="character" w:customStyle="1" w:styleId="af7">
    <w:name w:val="批注文字 字符"/>
    <w:link w:val="af6"/>
    <w:uiPriority w:val="99"/>
    <w:semiHidden/>
    <w:rsid w:val="00A21A75"/>
    <w:rPr>
      <w:kern w:val="2"/>
      <w:sz w:val="21"/>
      <w:szCs w:val="22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A21A75"/>
    <w:rPr>
      <w:b/>
      <w:bCs/>
    </w:rPr>
  </w:style>
  <w:style w:type="character" w:customStyle="1" w:styleId="af9">
    <w:name w:val="批注主题 字符"/>
    <w:link w:val="af8"/>
    <w:uiPriority w:val="99"/>
    <w:semiHidden/>
    <w:rsid w:val="00A21A75"/>
    <w:rPr>
      <w:b/>
      <w:bCs/>
      <w:kern w:val="2"/>
      <w:sz w:val="21"/>
      <w:szCs w:val="22"/>
    </w:rPr>
  </w:style>
  <w:style w:type="paragraph" w:styleId="afa">
    <w:name w:val="Revision"/>
    <w:hidden/>
    <w:uiPriority w:val="99"/>
    <w:semiHidden/>
    <w:rsid w:val="00A21A75"/>
    <w:rPr>
      <w:kern w:val="2"/>
      <w:sz w:val="21"/>
      <w:szCs w:val="22"/>
    </w:rPr>
  </w:style>
  <w:style w:type="character" w:styleId="afb">
    <w:name w:val="FollowedHyperlink"/>
    <w:uiPriority w:val="99"/>
    <w:semiHidden/>
    <w:unhideWhenUsed/>
    <w:rsid w:val="00AC4C54"/>
    <w:rPr>
      <w:color w:val="800080"/>
      <w:u w:val="single"/>
    </w:rPr>
  </w:style>
  <w:style w:type="paragraph" w:styleId="afc">
    <w:name w:val="caption"/>
    <w:aliases w:val="SLM题注,SLM,表题注,HEQ题注,我的题注,题注 Char Char Char,题注 Char Char,Char2 Char,题注-QBPT,题注-QBPT Char,Char2,图注,图注 Char,Caption Char,题注 Char1 Char,Char Char1 Char,图注 Char1 Char,图注 Char Char Char,36题注（图、表题）,题注1 Cha,Char Cha,kuvateksti,Ch, Char2 Char, Char Char1 Char"/>
    <w:basedOn w:val="a0"/>
    <w:next w:val="a1"/>
    <w:link w:val="afd"/>
    <w:qFormat/>
    <w:rsid w:val="00060CE3"/>
    <w:pPr>
      <w:spacing w:beforeLines="30" w:afterLines="30"/>
      <w:jc w:val="center"/>
    </w:pPr>
    <w:rPr>
      <w:b/>
      <w:sz w:val="21"/>
      <w:szCs w:val="20"/>
    </w:rPr>
  </w:style>
  <w:style w:type="character" w:styleId="afe">
    <w:name w:val="Strong"/>
    <w:qFormat/>
    <w:rsid w:val="00060CE3"/>
    <w:rPr>
      <w:b/>
      <w:bCs/>
    </w:rPr>
  </w:style>
  <w:style w:type="paragraph" w:customStyle="1" w:styleId="aff">
    <w:name w:val="代码"/>
    <w:basedOn w:val="a0"/>
    <w:link w:val="Char"/>
    <w:qFormat/>
    <w:rsid w:val="00266308"/>
    <w:pPr>
      <w:spacing w:line="240" w:lineRule="auto"/>
    </w:pPr>
    <w:rPr>
      <w:rFonts w:ascii="Courier New" w:hAnsi="Courier New"/>
      <w:sz w:val="20"/>
      <w:szCs w:val="21"/>
    </w:rPr>
  </w:style>
  <w:style w:type="character" w:customStyle="1" w:styleId="Char">
    <w:name w:val="代码 Char"/>
    <w:link w:val="aff"/>
    <w:rsid w:val="00266308"/>
    <w:rPr>
      <w:rFonts w:ascii="Courier New" w:eastAsia="宋体" w:hAnsi="Courier New"/>
      <w:kern w:val="2"/>
      <w:szCs w:val="21"/>
    </w:rPr>
  </w:style>
  <w:style w:type="paragraph" w:customStyle="1" w:styleId="a">
    <w:name w:val="标题 内部"/>
    <w:basedOn w:val="a0"/>
    <w:next w:val="a1"/>
    <w:link w:val="Char0"/>
    <w:qFormat/>
    <w:rsid w:val="00060CE3"/>
    <w:pPr>
      <w:numPr>
        <w:ilvl w:val="5"/>
        <w:numId w:val="1"/>
      </w:numPr>
      <w:spacing w:beforeLines="30" w:afterLines="30"/>
    </w:pPr>
    <w:rPr>
      <w:b/>
      <w:u w:val="double"/>
    </w:rPr>
  </w:style>
  <w:style w:type="character" w:customStyle="1" w:styleId="Char0">
    <w:name w:val="标题 内部 Char"/>
    <w:link w:val="a"/>
    <w:rsid w:val="00060CE3"/>
    <w:rPr>
      <w:b/>
      <w:kern w:val="2"/>
      <w:sz w:val="24"/>
      <w:szCs w:val="24"/>
      <w:u w:val="double"/>
    </w:rPr>
  </w:style>
  <w:style w:type="paragraph" w:styleId="aff0">
    <w:name w:val="Title"/>
    <w:basedOn w:val="a0"/>
    <w:next w:val="a0"/>
    <w:link w:val="aff1"/>
    <w:qFormat/>
    <w:rsid w:val="00060CE3"/>
    <w:pPr>
      <w:spacing w:before="240" w:after="60"/>
      <w:jc w:val="center"/>
      <w:outlineLvl w:val="0"/>
    </w:pPr>
    <w:rPr>
      <w:rFonts w:ascii="Cambria" w:hAnsi="Cambria"/>
      <w:b/>
      <w:bCs/>
      <w:sz w:val="52"/>
      <w:szCs w:val="32"/>
    </w:rPr>
  </w:style>
  <w:style w:type="character" w:customStyle="1" w:styleId="aff1">
    <w:name w:val="标题 字符"/>
    <w:link w:val="aff0"/>
    <w:rsid w:val="00060CE3"/>
    <w:rPr>
      <w:rFonts w:ascii="Cambria" w:hAnsi="Cambria"/>
      <w:b/>
      <w:bCs/>
      <w:kern w:val="2"/>
      <w:sz w:val="52"/>
      <w:szCs w:val="32"/>
    </w:rPr>
  </w:style>
  <w:style w:type="paragraph" w:customStyle="1" w:styleId="aff2">
    <w:name w:val="表格正文"/>
    <w:basedOn w:val="a0"/>
    <w:link w:val="Char1"/>
    <w:qFormat/>
    <w:rsid w:val="00060CE3"/>
    <w:pPr>
      <w:spacing w:line="240" w:lineRule="auto"/>
    </w:pPr>
    <w:rPr>
      <w:sz w:val="21"/>
      <w:szCs w:val="21"/>
    </w:rPr>
  </w:style>
  <w:style w:type="character" w:customStyle="1" w:styleId="Char1">
    <w:name w:val="表格正文 Char"/>
    <w:link w:val="aff2"/>
    <w:rsid w:val="00060CE3"/>
    <w:rPr>
      <w:kern w:val="2"/>
      <w:sz w:val="21"/>
      <w:szCs w:val="21"/>
    </w:rPr>
  </w:style>
  <w:style w:type="character" w:styleId="aff3">
    <w:name w:val="Subtle Emphasis"/>
    <w:uiPriority w:val="19"/>
    <w:qFormat/>
    <w:rsid w:val="00060CE3"/>
    <w:rPr>
      <w:rFonts w:eastAsia="宋体" w:cs="Times New Roman"/>
      <w:bCs w:val="0"/>
      <w:i/>
      <w:iCs/>
      <w:color w:val="808080"/>
      <w:szCs w:val="22"/>
      <w:lang w:eastAsia="zh-CN"/>
    </w:rPr>
  </w:style>
  <w:style w:type="table" w:styleId="2-5">
    <w:name w:val="Medium Shading 2 Accent 5"/>
    <w:basedOn w:val="a3"/>
    <w:uiPriority w:val="64"/>
    <w:rsid w:val="00A9349C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-">
    <w:name w:val="简单样式 - 行"/>
    <w:basedOn w:val="a3"/>
    <w:uiPriority w:val="99"/>
    <w:qFormat/>
    <w:rsid w:val="00AC7D00"/>
    <w:pPr>
      <w:jc w:val="both"/>
    </w:pPr>
    <w:rPr>
      <w:sz w:val="21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rFonts w:ascii="Times New Roman" w:eastAsia="宋体" w:hAnsi="Times New Roman"/>
        <w:b/>
        <w:sz w:val="21"/>
      </w:rPr>
      <w:tblPr/>
      <w:trPr>
        <w:cantSplit/>
      </w:trPr>
      <w:tcPr>
        <w:shd w:val="clear" w:color="auto" w:fill="DBE5F1"/>
      </w:tcPr>
    </w:tblStylePr>
  </w:style>
  <w:style w:type="paragraph" w:customStyle="1" w:styleId="30">
    <w:name w:val="项目编号 3"/>
    <w:basedOn w:val="a0"/>
    <w:link w:val="3Char"/>
    <w:rsid w:val="00C66976"/>
    <w:pPr>
      <w:numPr>
        <w:ilvl w:val="8"/>
        <w:numId w:val="1"/>
      </w:numPr>
      <w:adjustRightInd w:val="0"/>
    </w:pPr>
  </w:style>
  <w:style w:type="character" w:customStyle="1" w:styleId="3Char">
    <w:name w:val="项目编号 3 Char"/>
    <w:basedOn w:val="2Char"/>
    <w:link w:val="30"/>
    <w:rsid w:val="00C66976"/>
    <w:rPr>
      <w:kern w:val="2"/>
      <w:sz w:val="24"/>
      <w:szCs w:val="24"/>
    </w:rPr>
  </w:style>
  <w:style w:type="character" w:styleId="aff4">
    <w:name w:val="Subtle Reference"/>
    <w:uiPriority w:val="31"/>
    <w:rsid w:val="003450B9"/>
    <w:rPr>
      <w:smallCaps/>
      <w:color w:val="C0504D"/>
      <w:u w:val="single"/>
    </w:rPr>
  </w:style>
  <w:style w:type="table" w:customStyle="1" w:styleId="-0">
    <w:name w:val="简单样式 - 列"/>
    <w:basedOn w:val="a3"/>
    <w:uiPriority w:val="99"/>
    <w:qFormat/>
    <w:rsid w:val="00A90381"/>
    <w:pPr>
      <w:jc w:val="both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Col">
      <w:rPr>
        <w:b/>
      </w:rPr>
      <w:tblPr/>
      <w:tcPr>
        <w:shd w:val="clear" w:color="auto" w:fill="DBE5F1"/>
      </w:tcPr>
    </w:tblStylePr>
  </w:style>
  <w:style w:type="table" w:customStyle="1" w:styleId="-1">
    <w:name w:val="简单样式 - 网格"/>
    <w:basedOn w:val="a3"/>
    <w:uiPriority w:val="99"/>
    <w:qFormat/>
    <w:rsid w:val="00AC7D00"/>
    <w:pPr>
      <w:jc w:val="both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b/>
      </w:rPr>
      <w:tblPr/>
      <w:trPr>
        <w:cantSplit/>
      </w:trPr>
      <w:tcPr>
        <w:shd w:val="clear" w:color="auto" w:fill="DBE5F1"/>
      </w:tcPr>
    </w:tblStylePr>
    <w:tblStylePr w:type="firstCol">
      <w:rPr>
        <w:b/>
      </w:rPr>
      <w:tblPr/>
      <w:tcPr>
        <w:shd w:val="clear" w:color="auto" w:fill="DBE5F1"/>
      </w:tcPr>
    </w:tblStylePr>
    <w:tblStylePr w:type="nwCell">
      <w:rPr>
        <w:b/>
      </w:rPr>
      <w:tblPr/>
      <w:trPr>
        <w:cantSplit w:val="0"/>
      </w:trPr>
      <w:tcPr>
        <w:shd w:val="clear" w:color="auto" w:fill="C6D9F1"/>
      </w:tcPr>
    </w:tblStylePr>
  </w:style>
  <w:style w:type="paragraph" w:customStyle="1" w:styleId="22">
    <w:name w:val="项目符号 2"/>
    <w:basedOn w:val="11"/>
    <w:link w:val="2Char0"/>
    <w:qFormat/>
    <w:rsid w:val="00D00767"/>
    <w:pPr>
      <w:numPr>
        <w:ilvl w:val="1"/>
      </w:numPr>
    </w:pPr>
  </w:style>
  <w:style w:type="paragraph" w:customStyle="1" w:styleId="32">
    <w:name w:val="项目符号 3"/>
    <w:basedOn w:val="22"/>
    <w:link w:val="3Char0"/>
    <w:rsid w:val="00D00767"/>
    <w:pPr>
      <w:numPr>
        <w:ilvl w:val="2"/>
      </w:numPr>
    </w:pPr>
  </w:style>
  <w:style w:type="character" w:customStyle="1" w:styleId="2Char0">
    <w:name w:val="项目符号 2 Char"/>
    <w:basedOn w:val="1Char"/>
    <w:link w:val="22"/>
    <w:rsid w:val="00D00767"/>
    <w:rPr>
      <w:kern w:val="2"/>
      <w:sz w:val="24"/>
      <w:szCs w:val="24"/>
    </w:rPr>
  </w:style>
  <w:style w:type="character" w:styleId="aff5">
    <w:name w:val="Placeholder Text"/>
    <w:uiPriority w:val="99"/>
    <w:semiHidden/>
    <w:rsid w:val="00D5544C"/>
    <w:rPr>
      <w:color w:val="808080"/>
    </w:rPr>
  </w:style>
  <w:style w:type="character" w:customStyle="1" w:styleId="3Char0">
    <w:name w:val="项目符号 3 Char"/>
    <w:basedOn w:val="2Char0"/>
    <w:link w:val="32"/>
    <w:rsid w:val="00D00767"/>
    <w:rPr>
      <w:kern w:val="2"/>
      <w:sz w:val="24"/>
      <w:szCs w:val="24"/>
    </w:rPr>
  </w:style>
  <w:style w:type="table" w:customStyle="1" w:styleId="aff6">
    <w:name w:val="代码框"/>
    <w:basedOn w:val="a3"/>
    <w:uiPriority w:val="99"/>
    <w:qFormat/>
    <w:rsid w:val="00266308"/>
    <w:pPr>
      <w:jc w:val="both"/>
    </w:pPr>
    <w:tblPr>
      <w:tblCellMar>
        <w:top w:w="57" w:type="dxa"/>
        <w:bottom w:w="57" w:type="dxa"/>
      </w:tblCellMar>
    </w:tblPr>
    <w:tcPr>
      <w:shd w:val="clear" w:color="auto" w:fill="D9D9D9"/>
    </w:tcPr>
  </w:style>
  <w:style w:type="paragraph" w:customStyle="1" w:styleId="aff7">
    <w:name w:val="图片"/>
    <w:basedOn w:val="a0"/>
    <w:next w:val="afc"/>
    <w:link w:val="Char2"/>
    <w:qFormat/>
    <w:rsid w:val="005C670F"/>
    <w:pPr>
      <w:keepNext/>
      <w:jc w:val="center"/>
    </w:pPr>
    <w:rPr>
      <w:noProof/>
    </w:rPr>
  </w:style>
  <w:style w:type="character" w:customStyle="1" w:styleId="Char2">
    <w:name w:val="图片 Char"/>
    <w:link w:val="aff7"/>
    <w:qFormat/>
    <w:rsid w:val="005C670F"/>
    <w:rPr>
      <w:noProof/>
      <w:kern w:val="2"/>
      <w:sz w:val="24"/>
      <w:szCs w:val="24"/>
    </w:rPr>
  </w:style>
  <w:style w:type="character" w:customStyle="1" w:styleId="Char3">
    <w:name w:val="列出段落 Char"/>
    <w:rsid w:val="00D20BAE"/>
    <w:rPr>
      <w:kern w:val="2"/>
      <w:sz w:val="24"/>
      <w:szCs w:val="24"/>
    </w:rPr>
  </w:style>
  <w:style w:type="paragraph" w:customStyle="1" w:styleId="aff8">
    <w:name w:val="正文格式"/>
    <w:basedOn w:val="a0"/>
    <w:link w:val="aff9"/>
    <w:qFormat/>
    <w:rsid w:val="00BD70DB"/>
    <w:pPr>
      <w:adjustRightInd w:val="0"/>
      <w:snapToGrid w:val="0"/>
      <w:spacing w:line="500" w:lineRule="exact"/>
      <w:ind w:firstLineChars="200" w:firstLine="560"/>
    </w:pPr>
    <w:rPr>
      <w:rFonts w:eastAsia="仿宋"/>
      <w:sz w:val="28"/>
      <w:szCs w:val="28"/>
    </w:rPr>
  </w:style>
  <w:style w:type="character" w:customStyle="1" w:styleId="aff9">
    <w:name w:val="正文格式 字符"/>
    <w:link w:val="aff8"/>
    <w:rsid w:val="00BD70DB"/>
    <w:rPr>
      <w:rFonts w:eastAsia="仿宋"/>
      <w:kern w:val="2"/>
      <w:sz w:val="28"/>
      <w:szCs w:val="28"/>
    </w:rPr>
  </w:style>
  <w:style w:type="character" w:customStyle="1" w:styleId="afd">
    <w:name w:val="题注 字符"/>
    <w:aliases w:val="SLM题注 字符,SLM 字符,表题注 字符,HEQ题注 字符,我的题注 字符,题注 Char Char Char 字符,题注 Char Char 字符,Char2 Char 字符,题注-QBPT 字符,题注-QBPT Char 字符,Char2 字符,图注 字符,图注 Char 字符,Caption Char 字符,题注 Char1 Char 字符,Char Char1 Char 字符,图注 Char1 Char 字符,图注 Char Char Char 字符,36题注（图、表题） 字符"/>
    <w:link w:val="afc"/>
    <w:qFormat/>
    <w:locked/>
    <w:rsid w:val="00FE4107"/>
    <w:rPr>
      <w:b/>
      <w:kern w:val="2"/>
      <w:sz w:val="21"/>
    </w:rPr>
  </w:style>
  <w:style w:type="numbering" w:customStyle="1" w:styleId="13">
    <w:name w:val="无列表1"/>
    <w:next w:val="a4"/>
    <w:uiPriority w:val="99"/>
    <w:semiHidden/>
    <w:unhideWhenUsed/>
    <w:rsid w:val="005D417E"/>
  </w:style>
  <w:style w:type="paragraph" w:customStyle="1" w:styleId="msonormal0">
    <w:name w:val="msonormal"/>
    <w:basedOn w:val="a0"/>
    <w:rsid w:val="005D417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paragraph" w:styleId="affa">
    <w:name w:val="Normal (Web)"/>
    <w:basedOn w:val="a0"/>
    <w:uiPriority w:val="99"/>
    <w:semiHidden/>
    <w:unhideWhenUsed/>
    <w:rsid w:val="005D417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  <w:style w:type="character" w:styleId="HTML">
    <w:name w:val="HTML Code"/>
    <w:basedOn w:val="a2"/>
    <w:uiPriority w:val="99"/>
    <w:semiHidden/>
    <w:unhideWhenUsed/>
    <w:rsid w:val="005D417E"/>
    <w:rPr>
      <w:rFonts w:ascii="宋体" w:eastAsia="宋体" w:hAnsi="宋体" w:cs="宋体"/>
      <w:sz w:val="24"/>
      <w:szCs w:val="24"/>
    </w:rPr>
  </w:style>
  <w:style w:type="character" w:customStyle="1" w:styleId="pre">
    <w:name w:val="pre"/>
    <w:basedOn w:val="a2"/>
    <w:rsid w:val="005D417E"/>
  </w:style>
  <w:style w:type="character" w:styleId="HTML0">
    <w:name w:val="HTML Cite"/>
    <w:basedOn w:val="a2"/>
    <w:uiPriority w:val="99"/>
    <w:semiHidden/>
    <w:unhideWhenUsed/>
    <w:rsid w:val="005D417E"/>
    <w:rPr>
      <w:i/>
      <w:iCs/>
    </w:rPr>
  </w:style>
  <w:style w:type="character" w:customStyle="1" w:styleId="math">
    <w:name w:val="math"/>
    <w:basedOn w:val="a2"/>
    <w:rsid w:val="005D417E"/>
  </w:style>
  <w:style w:type="character" w:customStyle="1" w:styleId="mathjax">
    <w:name w:val="mathjax"/>
    <w:basedOn w:val="a2"/>
    <w:rsid w:val="005D417E"/>
  </w:style>
  <w:style w:type="character" w:customStyle="1" w:styleId="mrow">
    <w:name w:val="mrow"/>
    <w:basedOn w:val="a2"/>
    <w:rsid w:val="005D417E"/>
  </w:style>
  <w:style w:type="character" w:customStyle="1" w:styleId="mi">
    <w:name w:val="mi"/>
    <w:basedOn w:val="a2"/>
    <w:rsid w:val="005D417E"/>
  </w:style>
  <w:style w:type="character" w:customStyle="1" w:styleId="mjxassistivemathml">
    <w:name w:val="mjx_assistive_mathml"/>
    <w:basedOn w:val="a2"/>
    <w:rsid w:val="005D417E"/>
  </w:style>
  <w:style w:type="character" w:customStyle="1" w:styleId="mn">
    <w:name w:val="mn"/>
    <w:basedOn w:val="a2"/>
    <w:rsid w:val="00794DEC"/>
  </w:style>
  <w:style w:type="character" w:customStyle="1" w:styleId="ae">
    <w:name w:val="列表段落 字符"/>
    <w:link w:val="a1"/>
    <w:uiPriority w:val="34"/>
    <w:qFormat/>
    <w:rsid w:val="00FE6A46"/>
    <w:rPr>
      <w:kern w:val="2"/>
      <w:sz w:val="24"/>
      <w:szCs w:val="24"/>
    </w:rPr>
  </w:style>
  <w:style w:type="character" w:styleId="affb">
    <w:name w:val="Unresolved Mention"/>
    <w:basedOn w:val="a2"/>
    <w:uiPriority w:val="99"/>
    <w:semiHidden/>
    <w:unhideWhenUsed/>
    <w:rsid w:val="00F05F9C"/>
    <w:rPr>
      <w:color w:val="605E5C"/>
      <w:shd w:val="clear" w:color="auto" w:fill="E1DFDD"/>
    </w:rPr>
  </w:style>
  <w:style w:type="table" w:styleId="33">
    <w:name w:val="Plain Table 3"/>
    <w:basedOn w:val="a3"/>
    <w:uiPriority w:val="43"/>
    <w:rsid w:val="0057133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1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2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9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9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0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7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7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3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16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0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2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6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5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0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4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6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9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9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6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14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7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79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3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21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625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6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8589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892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0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4269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4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5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8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2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7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7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2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9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0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1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42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10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7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50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701206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5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374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83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6137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503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1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24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295715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2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2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ongyuan.cc/help/SyslabHelp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tongyuan.cc/SysplorerHelp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admin\Documents\&#33258;&#23450;&#20041;%20Office%20&#27169;&#26495;\&#21516;&#20803;&#27169;&#26495;20210212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2A17D8-2A9E-43D9-8A31-22D83E2DA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同元模板20210212.dotm</Template>
  <TotalTime>9999</TotalTime>
  <Pages>21</Pages>
  <Words>815</Words>
  <Characters>4649</Characters>
  <Application>Microsoft Office Word</Application>
  <DocSecurity>0</DocSecurity>
  <Lines>38</Lines>
  <Paragraphs>10</Paragraphs>
  <ScaleCrop>false</ScaleCrop>
  <Company>kerui</Company>
  <LinksUpToDate>false</LinksUpToDate>
  <CharactersWithSpaces>5454</CharactersWithSpaces>
  <SharedDoc>false</SharedDoc>
  <HLinks>
    <vt:vector size="54" baseType="variant">
      <vt:variant>
        <vt:i4>2031666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_Toc262136196</vt:lpwstr>
      </vt:variant>
      <vt:variant>
        <vt:i4>2031666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_Toc262136195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_Toc262136194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_Toc262136193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_Toc262136192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_Toc262136191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_Toc262136190</vt:lpwstr>
      </vt:variant>
      <vt:variant>
        <vt:i4>1966130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_Toc262136189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_Toc262136188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Xieg</dc:creator>
  <cp:keywords/>
  <dc:description/>
  <cp:lastModifiedBy>曹 宇宇</cp:lastModifiedBy>
  <cp:revision>205</cp:revision>
  <cp:lastPrinted>2009-03-05T09:10:00Z</cp:lastPrinted>
  <dcterms:created xsi:type="dcterms:W3CDTF">2023-02-10T00:54:00Z</dcterms:created>
  <dcterms:modified xsi:type="dcterms:W3CDTF">2023-04-04T06:38:00Z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0x010100CA11DC6A6660E64484DF16AC2B89E660</vt:lpwstr>
  </property>
  <property fmtid="{D5CDD505-2E9C-101B-9397-08002B2CF9AE}" pid="3" name="ContentType">
    <vt:lpwstr>文档</vt:lpwstr>
  </property>
  <property fmtid="{D5CDD505-2E9C-101B-9397-08002B2CF9AE}" pid="4" name="所在阶段">
    <vt:lpwstr>需求</vt:lpwstr>
  </property>
  <property fmtid="{D5CDD505-2E9C-101B-9397-08002B2CF9AE}" pid="5" name="MTWinEqns">
    <vt:bool>true</vt:bool>
  </property>
</Properties>
</file>